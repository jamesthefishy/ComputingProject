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7EA" w:rsidRPr="00570461" w:rsidRDefault="00570461" w:rsidP="00570461">
      <w:pPr>
        <w:pStyle w:val="Project-Mini-Subheading"/>
        <w:rPr>
          <w:sz w:val="28"/>
        </w:rPr>
      </w:pPr>
      <w:r w:rsidRPr="00570461">
        <w:rPr>
          <w:sz w:val="28"/>
        </w:rPr>
        <w:t>Development</w:t>
      </w:r>
    </w:p>
    <w:p w:rsidR="00570461" w:rsidRDefault="00570461" w:rsidP="00570461">
      <w:pPr>
        <w:pStyle w:val="ProjectMainText"/>
      </w:pPr>
    </w:p>
    <w:p w:rsidR="00570461" w:rsidRDefault="00570461" w:rsidP="00570461">
      <w:pPr>
        <w:pStyle w:val="Project-Mini-Subheading"/>
      </w:pPr>
      <w:r>
        <w:t>API request development:</w:t>
      </w:r>
    </w:p>
    <w:p w:rsidR="000D24B2" w:rsidRDefault="000D24B2" w:rsidP="000D24B2">
      <w:pPr>
        <w:pStyle w:val="ProjectMainText"/>
      </w:pPr>
    </w:p>
    <w:p w:rsidR="000D24B2" w:rsidRPr="000D24B2" w:rsidRDefault="000D24B2" w:rsidP="000D24B2">
      <w:pPr>
        <w:pStyle w:val="ProjectMainText"/>
        <w:rPr>
          <w:sz w:val="20"/>
        </w:rPr>
      </w:pPr>
      <w:r>
        <w:rPr>
          <w:sz w:val="20"/>
        </w:rPr>
        <w:t>Problem:</w:t>
      </w:r>
    </w:p>
    <w:p w:rsidR="00570461" w:rsidRDefault="00570461" w:rsidP="00570461">
      <w:pPr>
        <w:pStyle w:val="ProjectMainText"/>
      </w:pPr>
    </w:p>
    <w:p w:rsidR="00570461" w:rsidRDefault="00570461" w:rsidP="00570461">
      <w:pPr>
        <w:pStyle w:val="ProjectMainText"/>
      </w:pPr>
      <w:r>
        <w:rPr>
          <w:noProof/>
          <w:lang w:eastAsia="en-GB"/>
        </w:rPr>
        <w:drawing>
          <wp:inline distT="0" distB="0" distL="0" distR="0" wp14:anchorId="0DCE55EF" wp14:editId="3FC35F45">
            <wp:extent cx="3157268" cy="50091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4615" r="65943" b="5779"/>
                    <a:stretch/>
                  </pic:blipFill>
                  <pic:spPr bwMode="auto">
                    <a:xfrm>
                      <a:off x="0" y="0"/>
                      <a:ext cx="3196634" cy="507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CD2EA66" wp14:editId="031C19F0">
            <wp:extent cx="3183147" cy="19437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086" t="11343" r="22475" b="28470"/>
                    <a:stretch/>
                  </pic:blipFill>
                  <pic:spPr bwMode="auto">
                    <a:xfrm>
                      <a:off x="0" y="0"/>
                      <a:ext cx="3199108" cy="1953545"/>
                    </a:xfrm>
                    <a:prstGeom prst="rect">
                      <a:avLst/>
                    </a:prstGeom>
                    <a:ln>
                      <a:noFill/>
                    </a:ln>
                    <a:extLst>
                      <a:ext uri="{53640926-AAD7-44D8-BBD7-CCE9431645EC}">
                        <a14:shadowObscured xmlns:a14="http://schemas.microsoft.com/office/drawing/2010/main"/>
                      </a:ext>
                    </a:extLst>
                  </pic:spPr>
                </pic:pic>
              </a:graphicData>
            </a:graphic>
          </wp:inline>
        </w:drawing>
      </w:r>
    </w:p>
    <w:p w:rsidR="00570461" w:rsidRDefault="00570461" w:rsidP="00570461">
      <w:pPr>
        <w:pStyle w:val="ProjectMainText"/>
        <w:rPr>
          <w:sz w:val="20"/>
        </w:rPr>
      </w:pPr>
      <w:r>
        <w:rPr>
          <w:sz w:val="20"/>
        </w:rPr>
        <w:t>When asking the user to enter the access code from redirect, when trying to apply the text to the Oauth2 object.</w:t>
      </w:r>
    </w:p>
    <w:p w:rsidR="00570461" w:rsidRDefault="00570461" w:rsidP="00570461">
      <w:pPr>
        <w:pStyle w:val="ProjectMainText"/>
        <w:rPr>
          <w:sz w:val="20"/>
        </w:rPr>
      </w:pPr>
    </w:p>
    <w:p w:rsidR="00570461" w:rsidRDefault="00570461" w:rsidP="00570461">
      <w:pPr>
        <w:pStyle w:val="ProjectMainText"/>
        <w:rPr>
          <w:i/>
          <w:color w:val="00B050"/>
          <w:sz w:val="20"/>
        </w:rPr>
      </w:pPr>
      <w:r>
        <w:rPr>
          <w:sz w:val="20"/>
        </w:rPr>
        <w:t>Fix required:</w:t>
      </w:r>
      <w:r w:rsidRPr="00570461">
        <w:rPr>
          <w:i/>
          <w:sz w:val="20"/>
        </w:rPr>
        <w:t xml:space="preserve"> Added </w:t>
      </w:r>
      <w:proofErr w:type="spellStart"/>
      <w:r w:rsidRPr="00570461">
        <w:rPr>
          <w:i/>
          <w:sz w:val="20"/>
        </w:rPr>
        <w:t>edtAccessCodeEntry</w:t>
      </w:r>
      <w:r w:rsidRPr="00570461">
        <w:rPr>
          <w:i/>
          <w:color w:val="00B050"/>
          <w:sz w:val="20"/>
        </w:rPr>
        <w:t>.Text</w:t>
      </w:r>
      <w:proofErr w:type="spellEnd"/>
    </w:p>
    <w:p w:rsidR="00570461" w:rsidRDefault="00570461" w:rsidP="00570461">
      <w:pPr>
        <w:pStyle w:val="ProjectMainText"/>
        <w:rPr>
          <w:i/>
          <w:color w:val="00B050"/>
          <w:sz w:val="20"/>
        </w:rPr>
      </w:pPr>
    </w:p>
    <w:p w:rsidR="00570461" w:rsidRDefault="00570461" w:rsidP="00570461">
      <w:pPr>
        <w:pStyle w:val="ProjectMainText"/>
        <w:rPr>
          <w:i/>
          <w:color w:val="00B050"/>
          <w:sz w:val="20"/>
        </w:rPr>
      </w:pPr>
    </w:p>
    <w:p w:rsidR="00570461" w:rsidRDefault="000D24B2" w:rsidP="00570461">
      <w:pPr>
        <w:pStyle w:val="ProjectMainText"/>
        <w:rPr>
          <w:sz w:val="20"/>
        </w:rPr>
      </w:pPr>
      <w:r>
        <w:rPr>
          <w:sz w:val="20"/>
        </w:rPr>
        <w:t>Problem:</w:t>
      </w:r>
    </w:p>
    <w:p w:rsidR="000D24B2" w:rsidRDefault="000D24B2" w:rsidP="00570461">
      <w:pPr>
        <w:pStyle w:val="ProjectMainText"/>
        <w:rPr>
          <w:sz w:val="20"/>
        </w:rPr>
      </w:pPr>
    </w:p>
    <w:p w:rsidR="000D24B2" w:rsidRDefault="000D24B2" w:rsidP="00570461">
      <w:pPr>
        <w:pStyle w:val="ProjectMainText"/>
        <w:rPr>
          <w:sz w:val="20"/>
        </w:rPr>
      </w:pPr>
      <w:r>
        <w:rPr>
          <w:sz w:val="20"/>
        </w:rPr>
        <w:t xml:space="preserve">When running the </w:t>
      </w:r>
      <w:r w:rsidR="00E16FA9">
        <w:rPr>
          <w:sz w:val="20"/>
        </w:rPr>
        <w:t>program,</w:t>
      </w:r>
      <w:r>
        <w:rPr>
          <w:sz w:val="20"/>
        </w:rPr>
        <w:t xml:space="preserve"> the intended </w:t>
      </w:r>
      <w:r w:rsidR="00E16FA9">
        <w:rPr>
          <w:sz w:val="20"/>
        </w:rPr>
        <w:t>outcome is that the settings menu will show and a redirect will pop-up allowing the user to enter the access code returned by the API.</w:t>
      </w:r>
    </w:p>
    <w:p w:rsidR="00E16FA9" w:rsidRDefault="00E16FA9" w:rsidP="00570461">
      <w:pPr>
        <w:pStyle w:val="ProjectMainText"/>
        <w:rPr>
          <w:sz w:val="20"/>
        </w:rPr>
      </w:pPr>
      <w:r>
        <w:rPr>
          <w:sz w:val="20"/>
        </w:rPr>
        <w:t>Instead the redirect pops up but the settings menu does not open so when running the program, the user will get a 401 error.</w:t>
      </w:r>
    </w:p>
    <w:p w:rsidR="00E16FA9" w:rsidRDefault="00E16FA9" w:rsidP="00570461">
      <w:pPr>
        <w:pStyle w:val="ProjectMainText"/>
        <w:rPr>
          <w:sz w:val="20"/>
        </w:rPr>
      </w:pPr>
      <w:r>
        <w:rPr>
          <w:noProof/>
          <w:lang w:eastAsia="en-GB"/>
        </w:rPr>
        <w:drawing>
          <wp:inline distT="0" distB="0" distL="0" distR="0" wp14:anchorId="4DB8D007" wp14:editId="28281191">
            <wp:extent cx="2587925" cy="1344005"/>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7825" cy="1354340"/>
                    </a:xfrm>
                    <a:prstGeom prst="rect">
                      <a:avLst/>
                    </a:prstGeom>
                  </pic:spPr>
                </pic:pic>
              </a:graphicData>
            </a:graphic>
          </wp:inline>
        </w:drawing>
      </w:r>
    </w:p>
    <w:p w:rsidR="00E16FA9" w:rsidRDefault="00E16FA9" w:rsidP="00570461">
      <w:pPr>
        <w:pStyle w:val="ProjectMainText"/>
        <w:rPr>
          <w:sz w:val="20"/>
        </w:rPr>
      </w:pPr>
    </w:p>
    <w:p w:rsidR="00E16FA9" w:rsidRDefault="00E16FA9" w:rsidP="00570461">
      <w:pPr>
        <w:pStyle w:val="ProjectMainText"/>
        <w:rPr>
          <w:sz w:val="20"/>
        </w:rPr>
      </w:pPr>
    </w:p>
    <w:p w:rsidR="00E16FA9" w:rsidRDefault="00E16FA9" w:rsidP="00570461">
      <w:pPr>
        <w:pStyle w:val="ProjectMainText"/>
        <w:rPr>
          <w:sz w:val="20"/>
        </w:rPr>
      </w:pPr>
    </w:p>
    <w:p w:rsidR="00E16FA9" w:rsidRDefault="007C1E35" w:rsidP="00570461">
      <w:pPr>
        <w:pStyle w:val="ProjectMainText"/>
        <w:rPr>
          <w:sz w:val="20"/>
        </w:rPr>
      </w:pPr>
      <w:r>
        <w:rPr>
          <w:noProof/>
          <w:lang w:eastAsia="en-GB"/>
        </w:rPr>
        <mc:AlternateContent>
          <mc:Choice Requires="wps">
            <w:drawing>
              <wp:anchor distT="0" distB="0" distL="114300" distR="114300" simplePos="0" relativeHeight="251660288" behindDoc="0" locked="0" layoutInCell="1" allowOverlap="1">
                <wp:simplePos x="0" y="0"/>
                <wp:positionH relativeFrom="column">
                  <wp:posOffset>2385072</wp:posOffset>
                </wp:positionH>
                <wp:positionV relativeFrom="paragraph">
                  <wp:posOffset>552198</wp:posOffset>
                </wp:positionV>
                <wp:extent cx="370936" cy="69011"/>
                <wp:effectExtent l="0" t="19050" r="29210" b="45720"/>
                <wp:wrapNone/>
                <wp:docPr id="6" name="Right Arrow 6"/>
                <wp:cNvGraphicFramePr/>
                <a:graphic xmlns:a="http://schemas.openxmlformats.org/drawingml/2006/main">
                  <a:graphicData uri="http://schemas.microsoft.com/office/word/2010/wordprocessingShape">
                    <wps:wsp>
                      <wps:cNvSpPr/>
                      <wps:spPr>
                        <a:xfrm>
                          <a:off x="0" y="0"/>
                          <a:ext cx="370936" cy="690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C1592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87.8pt;margin-top:43.5pt;width:29.2pt;height:5.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" adj="19591" fillcolor="#5b9bd5 [3204]" strokecolor="#1f4d78 [1604]" strokeweight="1pt"/>
            </w:pict>
          </mc:Fallback>
        </mc:AlternateContent>
      </w:r>
      <w:r>
        <w:rPr>
          <w:noProof/>
          <w:lang w:eastAsia="en-GB"/>
        </w:rPr>
        <w:drawing>
          <wp:anchor distT="0" distB="0" distL="114300" distR="114300" simplePos="0" relativeHeight="251659264" behindDoc="0" locked="0" layoutInCell="1" allowOverlap="1">
            <wp:simplePos x="0" y="0"/>
            <wp:positionH relativeFrom="column">
              <wp:posOffset>2909474</wp:posOffset>
            </wp:positionH>
            <wp:positionV relativeFrom="paragraph">
              <wp:posOffset>266568</wp:posOffset>
            </wp:positionV>
            <wp:extent cx="3053755" cy="552091"/>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1262" t="44086" r="49776" b="46247"/>
                    <a:stretch/>
                  </pic:blipFill>
                  <pic:spPr bwMode="auto">
                    <a:xfrm>
                      <a:off x="0" y="0"/>
                      <a:ext cx="3053755" cy="552091"/>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58240" behindDoc="0" locked="0" layoutInCell="1" allowOverlap="1">
            <wp:simplePos x="0" y="0"/>
            <wp:positionH relativeFrom="margin">
              <wp:align>left</wp:align>
            </wp:positionH>
            <wp:positionV relativeFrom="paragraph">
              <wp:posOffset>248525</wp:posOffset>
            </wp:positionV>
            <wp:extent cx="2187575" cy="568960"/>
            <wp:effectExtent l="0" t="0" r="317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426" t="40764" r="54695" b="47762"/>
                    <a:stretch/>
                  </pic:blipFill>
                  <pic:spPr bwMode="auto">
                    <a:xfrm>
                      <a:off x="0" y="0"/>
                      <a:ext cx="2187575" cy="56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6FA9">
        <w:rPr>
          <w:sz w:val="20"/>
        </w:rPr>
        <w:t xml:space="preserve">Fix Required: Rather than running it on </w:t>
      </w:r>
      <w:proofErr w:type="spellStart"/>
      <w:r w:rsidR="00E16FA9">
        <w:rPr>
          <w:sz w:val="20"/>
        </w:rPr>
        <w:t>FormCreate</w:t>
      </w:r>
      <w:proofErr w:type="spellEnd"/>
      <w:r w:rsidR="00E16FA9">
        <w:rPr>
          <w:sz w:val="20"/>
        </w:rPr>
        <w:t xml:space="preserve"> it should be </w:t>
      </w:r>
      <w:proofErr w:type="spellStart"/>
      <w:r w:rsidR="00E16FA9">
        <w:rPr>
          <w:sz w:val="20"/>
        </w:rPr>
        <w:t>OnShow</w:t>
      </w:r>
      <w:proofErr w:type="spellEnd"/>
      <w:r w:rsidR="00E16FA9">
        <w:rPr>
          <w:sz w:val="20"/>
        </w:rPr>
        <w:t>:</w:t>
      </w:r>
    </w:p>
    <w:p w:rsidR="007C1E35" w:rsidRDefault="007C1E35" w:rsidP="00570461">
      <w:pPr>
        <w:pStyle w:val="ProjectMainText"/>
        <w:rPr>
          <w:sz w:val="20"/>
        </w:rPr>
      </w:pPr>
    </w:p>
    <w:p w:rsidR="007C1E35" w:rsidRDefault="007C1E35" w:rsidP="00570461">
      <w:pPr>
        <w:pStyle w:val="ProjectMainText"/>
        <w:rPr>
          <w:sz w:val="20"/>
        </w:rPr>
      </w:pPr>
    </w:p>
    <w:p w:rsidR="007C1E35" w:rsidRDefault="007C1E35" w:rsidP="00570461">
      <w:pPr>
        <w:pStyle w:val="ProjectMainText"/>
        <w:rPr>
          <w:sz w:val="20"/>
        </w:rPr>
      </w:pPr>
    </w:p>
    <w:p w:rsidR="00E16FA9" w:rsidRDefault="00E16FA9" w:rsidP="00570461">
      <w:pPr>
        <w:pStyle w:val="ProjectMainText"/>
        <w:rPr>
          <w:sz w:val="20"/>
        </w:rPr>
      </w:pPr>
    </w:p>
    <w:p w:rsidR="007C1E35" w:rsidRDefault="007C1E35" w:rsidP="00570461">
      <w:pPr>
        <w:pStyle w:val="ProjectMainText"/>
        <w:rPr>
          <w:sz w:val="20"/>
        </w:rPr>
      </w:pPr>
      <w:r>
        <w:rPr>
          <w:sz w:val="20"/>
        </w:rPr>
        <w:t>Problem:</w:t>
      </w:r>
    </w:p>
    <w:p w:rsidR="007C1E35" w:rsidRDefault="007C1E35" w:rsidP="00570461">
      <w:pPr>
        <w:pStyle w:val="ProjectMainText"/>
        <w:rPr>
          <w:sz w:val="20"/>
        </w:rPr>
      </w:pPr>
    </w:p>
    <w:p w:rsidR="007C1E35" w:rsidRDefault="007C1E35" w:rsidP="00570461">
      <w:pPr>
        <w:pStyle w:val="ProjectMainText"/>
        <w:rPr>
          <w:sz w:val="20"/>
        </w:rPr>
      </w:pPr>
      <w:r>
        <w:rPr>
          <w:noProof/>
          <w:lang w:eastAsia="en-GB"/>
        </w:rPr>
        <w:drawing>
          <wp:inline distT="0" distB="0" distL="0" distR="0" wp14:anchorId="14A96B71" wp14:editId="3B153412">
            <wp:extent cx="5106838" cy="22371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5841" b="56536"/>
                    <a:stretch/>
                  </pic:blipFill>
                  <pic:spPr bwMode="auto">
                    <a:xfrm>
                      <a:off x="0" y="0"/>
                      <a:ext cx="5117655" cy="2241872"/>
                    </a:xfrm>
                    <a:prstGeom prst="rect">
                      <a:avLst/>
                    </a:prstGeom>
                    <a:ln>
                      <a:noFill/>
                    </a:ln>
                    <a:extLst>
                      <a:ext uri="{53640926-AAD7-44D8-BBD7-CCE9431645EC}">
                        <a14:shadowObscured xmlns:a14="http://schemas.microsoft.com/office/drawing/2010/main"/>
                      </a:ext>
                    </a:extLst>
                  </pic:spPr>
                </pic:pic>
              </a:graphicData>
            </a:graphic>
          </wp:inline>
        </w:drawing>
      </w:r>
    </w:p>
    <w:p w:rsidR="007C1E35" w:rsidRDefault="007C1E35" w:rsidP="00570461">
      <w:pPr>
        <w:pStyle w:val="ProjectMainText"/>
        <w:rPr>
          <w:sz w:val="20"/>
        </w:rPr>
      </w:pPr>
    </w:p>
    <w:p w:rsidR="007C1E35" w:rsidRDefault="007C1E35" w:rsidP="00570461">
      <w:pPr>
        <w:pStyle w:val="ProjectMainText"/>
        <w:rPr>
          <w:sz w:val="20"/>
        </w:rPr>
      </w:pPr>
      <w:r>
        <w:rPr>
          <w:noProof/>
          <w:lang w:eastAsia="en-GB"/>
        </w:rPr>
        <w:drawing>
          <wp:inline distT="0" distB="0" distL="0" distR="0" wp14:anchorId="14117710" wp14:editId="209E613C">
            <wp:extent cx="34480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8050" cy="1143000"/>
                    </a:xfrm>
                    <a:prstGeom prst="rect">
                      <a:avLst/>
                    </a:prstGeom>
                  </pic:spPr>
                </pic:pic>
              </a:graphicData>
            </a:graphic>
          </wp:inline>
        </w:drawing>
      </w:r>
    </w:p>
    <w:p w:rsidR="00CC218C" w:rsidRDefault="00CC218C" w:rsidP="00570461">
      <w:pPr>
        <w:pStyle w:val="ProjectMainText"/>
        <w:rPr>
          <w:sz w:val="20"/>
        </w:rPr>
      </w:pPr>
    </w:p>
    <w:p w:rsidR="00CC218C" w:rsidRDefault="00CC218C" w:rsidP="00570461">
      <w:pPr>
        <w:pStyle w:val="ProjectMainText"/>
        <w:rPr>
          <w:sz w:val="20"/>
        </w:rPr>
      </w:pPr>
    </w:p>
    <w:p w:rsidR="00CC218C" w:rsidRDefault="00CC218C" w:rsidP="00570461">
      <w:pPr>
        <w:pStyle w:val="ProjectMainText"/>
        <w:rPr>
          <w:sz w:val="20"/>
        </w:rPr>
      </w:pPr>
    </w:p>
    <w:p w:rsidR="00CC218C" w:rsidRDefault="00CC218C" w:rsidP="00570461">
      <w:pPr>
        <w:pStyle w:val="ProjectMainText"/>
        <w:rPr>
          <w:sz w:val="20"/>
        </w:rPr>
      </w:pPr>
      <w:r>
        <w:rPr>
          <w:sz w:val="20"/>
        </w:rPr>
        <w:t>Testing API request + transfer into database:</w:t>
      </w:r>
    </w:p>
    <w:p w:rsidR="00CC218C" w:rsidRDefault="00CC218C" w:rsidP="00570461">
      <w:pPr>
        <w:pStyle w:val="ProjectMainText"/>
        <w:rPr>
          <w:sz w:val="20"/>
        </w:rPr>
      </w:pPr>
    </w:p>
    <w:tbl>
      <w:tblPr>
        <w:tblStyle w:val="TableGrid"/>
        <w:tblW w:w="0" w:type="auto"/>
        <w:tblLayout w:type="fixed"/>
        <w:tblLook w:val="04A0" w:firstRow="1" w:lastRow="0" w:firstColumn="1" w:lastColumn="0" w:noHBand="0" w:noVBand="1"/>
      </w:tblPr>
      <w:tblGrid>
        <w:gridCol w:w="1271"/>
        <w:gridCol w:w="2410"/>
        <w:gridCol w:w="4615"/>
      </w:tblGrid>
      <w:tr w:rsidR="00CC218C" w:rsidTr="00CC218C">
        <w:tc>
          <w:tcPr>
            <w:tcW w:w="1271" w:type="dxa"/>
          </w:tcPr>
          <w:p w:rsidR="00CC218C" w:rsidRPr="00CC218C" w:rsidRDefault="00CC218C" w:rsidP="00570461">
            <w:pPr>
              <w:pStyle w:val="ProjectMainText"/>
              <w:rPr>
                <w:b/>
                <w:sz w:val="20"/>
              </w:rPr>
            </w:pPr>
            <w:r w:rsidRPr="00CC218C">
              <w:rPr>
                <w:b/>
                <w:sz w:val="20"/>
              </w:rPr>
              <w:t>Test Data</w:t>
            </w:r>
          </w:p>
        </w:tc>
        <w:tc>
          <w:tcPr>
            <w:tcW w:w="2410" w:type="dxa"/>
          </w:tcPr>
          <w:p w:rsidR="00CC218C" w:rsidRPr="00CC218C" w:rsidRDefault="00CC218C" w:rsidP="00570461">
            <w:pPr>
              <w:pStyle w:val="ProjectMainText"/>
              <w:rPr>
                <w:b/>
                <w:sz w:val="20"/>
              </w:rPr>
            </w:pPr>
            <w:r w:rsidRPr="00CC218C">
              <w:rPr>
                <w:b/>
                <w:sz w:val="20"/>
              </w:rPr>
              <w:t>Expected Outcome</w:t>
            </w:r>
          </w:p>
        </w:tc>
        <w:tc>
          <w:tcPr>
            <w:tcW w:w="4615" w:type="dxa"/>
          </w:tcPr>
          <w:p w:rsidR="00CC218C" w:rsidRPr="00CC218C" w:rsidRDefault="00CC218C" w:rsidP="00570461">
            <w:pPr>
              <w:pStyle w:val="ProjectMainText"/>
              <w:rPr>
                <w:b/>
                <w:sz w:val="20"/>
              </w:rPr>
            </w:pPr>
            <w:r w:rsidRPr="00CC218C">
              <w:rPr>
                <w:b/>
                <w:sz w:val="20"/>
              </w:rPr>
              <w:t>Outcome</w:t>
            </w:r>
          </w:p>
          <w:p w:rsidR="00CC218C" w:rsidRPr="00CC218C" w:rsidRDefault="00CC218C" w:rsidP="00570461">
            <w:pPr>
              <w:pStyle w:val="ProjectMainText"/>
              <w:rPr>
                <w:b/>
                <w:sz w:val="20"/>
              </w:rPr>
            </w:pPr>
          </w:p>
        </w:tc>
      </w:tr>
      <w:tr w:rsidR="00CC218C" w:rsidTr="00CC218C">
        <w:tc>
          <w:tcPr>
            <w:tcW w:w="1271" w:type="dxa"/>
          </w:tcPr>
          <w:p w:rsidR="00CC218C" w:rsidRDefault="00CC218C" w:rsidP="00CC218C">
            <w:pPr>
              <w:pStyle w:val="ProjectMainText"/>
              <w:rPr>
                <w:sz w:val="20"/>
              </w:rPr>
            </w:pPr>
            <w:r>
              <w:rPr>
                <w:sz w:val="20"/>
              </w:rPr>
              <w:t>Entering 1 song name in field 1</w:t>
            </w:r>
          </w:p>
        </w:tc>
        <w:tc>
          <w:tcPr>
            <w:tcW w:w="2410" w:type="dxa"/>
          </w:tcPr>
          <w:p w:rsidR="00CC218C" w:rsidRDefault="00CC218C" w:rsidP="00570461">
            <w:pPr>
              <w:pStyle w:val="ProjectMainText"/>
              <w:rPr>
                <w:sz w:val="20"/>
              </w:rPr>
            </w:pPr>
            <w:r>
              <w:rPr>
                <w:sz w:val="20"/>
              </w:rPr>
              <w:t>Shows the returned values in show message and then adds a record to the song properties table.</w:t>
            </w:r>
          </w:p>
        </w:tc>
        <w:tc>
          <w:tcPr>
            <w:tcW w:w="4615" w:type="dxa"/>
          </w:tcPr>
          <w:p w:rsidR="00CC218C" w:rsidRDefault="00CC218C" w:rsidP="00570461">
            <w:pPr>
              <w:pStyle w:val="ProjectMainText"/>
              <w:rPr>
                <w:sz w:val="20"/>
              </w:rPr>
            </w:pPr>
            <w:r>
              <w:rPr>
                <w:noProof/>
                <w:lang w:eastAsia="en-GB"/>
              </w:rPr>
              <w:drawing>
                <wp:inline distT="0" distB="0" distL="0" distR="0" wp14:anchorId="720E6273" wp14:editId="514511A0">
                  <wp:extent cx="2596551" cy="22671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8566" cy="2312596"/>
                          </a:xfrm>
                          <a:prstGeom prst="rect">
                            <a:avLst/>
                          </a:prstGeom>
                        </pic:spPr>
                      </pic:pic>
                    </a:graphicData>
                  </a:graphic>
                </wp:inline>
              </w:drawing>
            </w:r>
          </w:p>
          <w:p w:rsidR="00CC218C" w:rsidRDefault="00CC218C" w:rsidP="00570461">
            <w:pPr>
              <w:pStyle w:val="ProjectMainText"/>
              <w:rPr>
                <w:sz w:val="20"/>
              </w:rPr>
            </w:pPr>
            <w:r>
              <w:rPr>
                <w:sz w:val="20"/>
              </w:rPr>
              <w:t>Show message successful</w:t>
            </w:r>
          </w:p>
          <w:p w:rsidR="00CC218C" w:rsidRDefault="00CC218C" w:rsidP="00CC218C">
            <w:pPr>
              <w:pStyle w:val="ProjectMainText"/>
              <w:rPr>
                <w:sz w:val="20"/>
              </w:rPr>
            </w:pPr>
            <w:r>
              <w:rPr>
                <w:noProof/>
                <w:lang w:eastAsia="en-GB"/>
              </w:rPr>
              <w:drawing>
                <wp:inline distT="0" distB="0" distL="0" distR="0" wp14:anchorId="482716EB" wp14:editId="78AAEF3D">
                  <wp:extent cx="2484408" cy="67756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85" t="19167" r="45318" b="61352"/>
                          <a:stretch/>
                        </pic:blipFill>
                        <pic:spPr bwMode="auto">
                          <a:xfrm>
                            <a:off x="0" y="0"/>
                            <a:ext cx="2578011" cy="703093"/>
                          </a:xfrm>
                          <a:prstGeom prst="rect">
                            <a:avLst/>
                          </a:prstGeom>
                          <a:ln>
                            <a:noFill/>
                          </a:ln>
                          <a:extLst>
                            <a:ext uri="{53640926-AAD7-44D8-BBD7-CCE9431645EC}">
                              <a14:shadowObscured xmlns:a14="http://schemas.microsoft.com/office/drawing/2010/main"/>
                            </a:ext>
                          </a:extLst>
                        </pic:spPr>
                      </pic:pic>
                    </a:graphicData>
                  </a:graphic>
                </wp:inline>
              </w:drawing>
            </w:r>
          </w:p>
        </w:tc>
      </w:tr>
      <w:tr w:rsidR="00CC218C" w:rsidTr="00CC218C">
        <w:tc>
          <w:tcPr>
            <w:tcW w:w="1271" w:type="dxa"/>
          </w:tcPr>
          <w:p w:rsidR="00CC218C" w:rsidRDefault="00A754DC" w:rsidP="00570461">
            <w:pPr>
              <w:pStyle w:val="ProjectMainText"/>
              <w:rPr>
                <w:sz w:val="20"/>
              </w:rPr>
            </w:pPr>
            <w:r>
              <w:rPr>
                <w:sz w:val="20"/>
              </w:rPr>
              <w:t>Entering 2 song names</w:t>
            </w:r>
          </w:p>
        </w:tc>
        <w:tc>
          <w:tcPr>
            <w:tcW w:w="2410" w:type="dxa"/>
          </w:tcPr>
          <w:p w:rsidR="00CC218C" w:rsidRDefault="00A754DC" w:rsidP="00570461">
            <w:pPr>
              <w:pStyle w:val="ProjectMainText"/>
              <w:rPr>
                <w:sz w:val="20"/>
              </w:rPr>
            </w:pPr>
            <w:r>
              <w:rPr>
                <w:sz w:val="20"/>
              </w:rPr>
              <w:t>Shows correct request data in show message and then adds 2 new records to the song properties table.</w:t>
            </w:r>
          </w:p>
        </w:tc>
        <w:tc>
          <w:tcPr>
            <w:tcW w:w="4615" w:type="dxa"/>
          </w:tcPr>
          <w:p w:rsidR="00CC218C" w:rsidRDefault="00A754DC" w:rsidP="00570461">
            <w:pPr>
              <w:pStyle w:val="ProjectMainText"/>
              <w:rPr>
                <w:sz w:val="20"/>
              </w:rPr>
            </w:pPr>
            <w:r>
              <w:rPr>
                <w:noProof/>
                <w:lang w:eastAsia="en-GB"/>
              </w:rPr>
              <w:drawing>
                <wp:inline distT="0" distB="0" distL="0" distR="0" wp14:anchorId="6B9C5DA5" wp14:editId="11FF5DB0">
                  <wp:extent cx="2570672" cy="2244591"/>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0652" cy="2288231"/>
                          </a:xfrm>
                          <a:prstGeom prst="rect">
                            <a:avLst/>
                          </a:prstGeom>
                        </pic:spPr>
                      </pic:pic>
                    </a:graphicData>
                  </a:graphic>
                </wp:inline>
              </w:drawing>
            </w:r>
          </w:p>
          <w:p w:rsidR="00A754DC" w:rsidRDefault="00A754DC" w:rsidP="00570461">
            <w:pPr>
              <w:pStyle w:val="ProjectMainText"/>
              <w:rPr>
                <w:sz w:val="20"/>
              </w:rPr>
            </w:pPr>
            <w:r>
              <w:rPr>
                <w:sz w:val="20"/>
              </w:rPr>
              <w:t>Show message successful indicating successful API request.</w:t>
            </w:r>
          </w:p>
          <w:p w:rsidR="00A754DC" w:rsidRDefault="00A754DC" w:rsidP="00570461">
            <w:pPr>
              <w:pStyle w:val="ProjectMainText"/>
              <w:rPr>
                <w:sz w:val="20"/>
              </w:rPr>
            </w:pPr>
            <w:r>
              <w:rPr>
                <w:noProof/>
                <w:lang w:eastAsia="en-GB"/>
              </w:rPr>
              <w:drawing>
                <wp:inline distT="0" distB="0" distL="0" distR="0" wp14:anchorId="50F0F7A9" wp14:editId="2A6D93CC">
                  <wp:extent cx="2622430" cy="586597"/>
                  <wp:effectExtent l="0" t="0" r="698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381" t="19175" r="36581" b="61045"/>
                          <a:stretch/>
                        </pic:blipFill>
                        <pic:spPr bwMode="auto">
                          <a:xfrm>
                            <a:off x="0" y="0"/>
                            <a:ext cx="2675509" cy="598470"/>
                          </a:xfrm>
                          <a:prstGeom prst="rect">
                            <a:avLst/>
                          </a:prstGeom>
                          <a:ln>
                            <a:noFill/>
                          </a:ln>
                          <a:extLst>
                            <a:ext uri="{53640926-AAD7-44D8-BBD7-CCE9431645EC}">
                              <a14:shadowObscured xmlns:a14="http://schemas.microsoft.com/office/drawing/2010/main"/>
                            </a:ext>
                          </a:extLst>
                        </pic:spPr>
                      </pic:pic>
                    </a:graphicData>
                  </a:graphic>
                </wp:inline>
              </w:drawing>
            </w:r>
          </w:p>
          <w:p w:rsidR="00A754DC" w:rsidRDefault="00A754DC" w:rsidP="00570461">
            <w:pPr>
              <w:pStyle w:val="ProjectMainText"/>
              <w:rPr>
                <w:sz w:val="20"/>
              </w:rPr>
            </w:pPr>
            <w:r>
              <w:rPr>
                <w:sz w:val="20"/>
              </w:rPr>
              <w:t>First song gets added correctly but blank record created for the second song.</w:t>
            </w:r>
          </w:p>
          <w:p w:rsidR="00CB4C09" w:rsidRDefault="00CB4C09" w:rsidP="00570461">
            <w:pPr>
              <w:pStyle w:val="ProjectMainText"/>
              <w:rPr>
                <w:sz w:val="20"/>
              </w:rPr>
            </w:pPr>
            <w:r>
              <w:rPr>
                <w:sz w:val="20"/>
              </w:rPr>
              <w:t>It then adds the correct record next time the program runs, and then until the table is cleared everything is added on a 1 procedure delay.</w:t>
            </w:r>
          </w:p>
          <w:p w:rsidR="00A754DC" w:rsidRDefault="00A754DC" w:rsidP="00570461">
            <w:pPr>
              <w:pStyle w:val="ProjectMainText"/>
              <w:rPr>
                <w:sz w:val="20"/>
              </w:rPr>
            </w:pPr>
          </w:p>
        </w:tc>
      </w:tr>
    </w:tbl>
    <w:p w:rsidR="00CC218C" w:rsidRDefault="00CC218C" w:rsidP="00570461">
      <w:pPr>
        <w:pStyle w:val="ProjectMainText"/>
        <w:rPr>
          <w:sz w:val="20"/>
        </w:rPr>
      </w:pPr>
    </w:p>
    <w:p w:rsidR="008F08C1" w:rsidRDefault="008F08C1" w:rsidP="00570461">
      <w:pPr>
        <w:pStyle w:val="ProjectMainText"/>
        <w:rPr>
          <w:sz w:val="20"/>
        </w:rPr>
      </w:pPr>
      <w:r>
        <w:rPr>
          <w:sz w:val="20"/>
        </w:rPr>
        <w:t>Solution:</w:t>
      </w:r>
    </w:p>
    <w:p w:rsidR="008F08C1" w:rsidRDefault="008F08C1" w:rsidP="00570461">
      <w:pPr>
        <w:pStyle w:val="ProjectMainText"/>
        <w:rPr>
          <w:sz w:val="20"/>
        </w:rPr>
      </w:pPr>
    </w:p>
    <w:p w:rsidR="008F08C1" w:rsidRDefault="008F08C1" w:rsidP="00570461">
      <w:pPr>
        <w:pStyle w:val="ProjectMainText"/>
        <w:rPr>
          <w:sz w:val="20"/>
        </w:rPr>
      </w:pPr>
      <w:r>
        <w:rPr>
          <w:sz w:val="20"/>
        </w:rPr>
        <w:t xml:space="preserve">I found that the problem originated from the third song requests being made, as the code was not correctly fetching the ID and the requests were returning null values which was not working correctly when attempting to format them for database use. After changing one line (highlighted below) to correctly update the songId3 variable it works correctly adding in values are searched.  </w:t>
      </w:r>
    </w:p>
    <w:p w:rsidR="008F08C1" w:rsidRDefault="008F08C1" w:rsidP="00570461">
      <w:pPr>
        <w:pStyle w:val="ProjectMainText"/>
        <w:rPr>
          <w:sz w:val="20"/>
        </w:rPr>
      </w:pPr>
    </w:p>
    <w:p w:rsidR="008F08C1" w:rsidRDefault="00D468E6" w:rsidP="00570461">
      <w:pPr>
        <w:pStyle w:val="ProjectMainText"/>
        <w:rPr>
          <w:sz w:val="20"/>
        </w:rPr>
      </w:pPr>
      <w:r w:rsidRPr="00D468E6">
        <w:rPr>
          <w:noProof/>
          <w:sz w:val="20"/>
          <w:lang w:eastAsia="en-GB"/>
        </w:rPr>
        <mc:AlternateContent>
          <mc:Choice Requires="wps">
            <w:drawing>
              <wp:anchor distT="0" distB="0" distL="114300" distR="114300" simplePos="0" relativeHeight="251661312" behindDoc="0" locked="0" layoutInCell="1" allowOverlap="1">
                <wp:simplePos x="0" y="0"/>
                <wp:positionH relativeFrom="column">
                  <wp:posOffset>3859482</wp:posOffset>
                </wp:positionH>
                <wp:positionV relativeFrom="paragraph">
                  <wp:posOffset>246739</wp:posOffset>
                </wp:positionV>
                <wp:extent cx="1543685" cy="1404620"/>
                <wp:effectExtent l="0" t="0" r="1841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5" cy="1404620"/>
                        </a:xfrm>
                        <a:prstGeom prst="rect">
                          <a:avLst/>
                        </a:prstGeom>
                        <a:solidFill>
                          <a:srgbClr val="FFFFFF"/>
                        </a:solidFill>
                        <a:ln w="9525">
                          <a:solidFill>
                            <a:srgbClr val="000000"/>
                          </a:solidFill>
                          <a:miter lim="800000"/>
                          <a:headEnd/>
                          <a:tailEnd/>
                        </a:ln>
                      </wps:spPr>
                      <wps:txbx>
                        <w:txbxContent>
                          <w:p w:rsidR="00D468E6" w:rsidRPr="00D468E6" w:rsidRDefault="00D468E6" w:rsidP="00D468E6">
                            <w:pPr>
                              <w:pStyle w:val="ProjectMainText"/>
                              <w:rPr>
                                <w:i/>
                                <w:sz w:val="18"/>
                              </w:rPr>
                            </w:pPr>
                            <w:r w:rsidRPr="00D468E6">
                              <w:rPr>
                                <w:i/>
                                <w:sz w:val="18"/>
                              </w:rPr>
                              <w:t>Was previously</w:t>
                            </w:r>
                          </w:p>
                          <w:p w:rsidR="00D468E6" w:rsidRDefault="00D468E6" w:rsidP="00D468E6">
                            <w:pPr>
                              <w:pStyle w:val="ProjectMainText"/>
                              <w:rPr>
                                <w:i/>
                                <w:sz w:val="18"/>
                              </w:rPr>
                            </w:pPr>
                            <w:r w:rsidRPr="00D468E6">
                              <w:rPr>
                                <w:i/>
                                <w:sz w:val="18"/>
                              </w:rPr>
                              <w:t>‘SongId</w:t>
                            </w:r>
                            <w:proofErr w:type="gramStart"/>
                            <w:r w:rsidRPr="00D468E6">
                              <w:rPr>
                                <w:i/>
                                <w:sz w:val="18"/>
                              </w:rPr>
                              <w:t>1:=</w:t>
                            </w:r>
                            <w:proofErr w:type="gramEnd"/>
                            <w:r w:rsidRPr="00D468E6">
                              <w:rPr>
                                <w:i/>
                                <w:sz w:val="18"/>
                              </w:rPr>
                              <w:t>SongID3+test;’</w:t>
                            </w:r>
                          </w:p>
                          <w:p w:rsidR="00D468E6" w:rsidRPr="00D468E6" w:rsidRDefault="00D468E6" w:rsidP="00D468E6">
                            <w:pPr>
                              <w:pStyle w:val="ProjectMainText"/>
                              <w:rPr>
                                <w:i/>
                                <w:sz w:val="18"/>
                              </w:rPr>
                            </w:pPr>
                            <w:r>
                              <w:rPr>
                                <w:i/>
                                <w:sz w:val="18"/>
                              </w:rPr>
                              <w:t>Due to an error when copying from previous code.</w:t>
                            </w:r>
                          </w:p>
                        </w:txbxContent>
                      </wps:txbx>
                      <wps:bodyPr rot="0" vert="horz" wrap="square" lIns="91440" tIns="45720" rIns="91440" bIns="45720" anchor="t" anchorCtr="0">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3.9pt;margin-top:19.45pt;width:121.55pt;height:110.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">
                <v:textbox style="mso-fit-shape-to-text:t">
                  <w:txbxContent>
                    <w:p w:rsidR="00D468E6" w:rsidRPr="00D468E6" w:rsidRDefault="00D468E6" w:rsidP="00D468E6">
                      <w:pPr>
                        <w:pStyle w:val="ProjectMainText"/>
                        <w:rPr>
                          <w:i/>
                          <w:sz w:val="18"/>
                        </w:rPr>
                      </w:pPr>
                      <w:r w:rsidRPr="00D468E6">
                        <w:rPr>
                          <w:i/>
                          <w:sz w:val="18"/>
                        </w:rPr>
                        <w:t>Was previously</w:t>
                      </w:r>
                    </w:p>
                    <w:p w:rsidR="00D468E6" w:rsidRDefault="00D468E6" w:rsidP="00D468E6">
                      <w:pPr>
                        <w:pStyle w:val="ProjectMainText"/>
                        <w:rPr>
                          <w:i/>
                          <w:sz w:val="18"/>
                        </w:rPr>
                      </w:pPr>
                      <w:r w:rsidRPr="00D468E6">
                        <w:rPr>
                          <w:i/>
                          <w:sz w:val="18"/>
                        </w:rPr>
                        <w:t>‘SongId</w:t>
                      </w:r>
                      <w:proofErr w:type="gramStart"/>
                      <w:r w:rsidRPr="00D468E6">
                        <w:rPr>
                          <w:i/>
                          <w:sz w:val="18"/>
                        </w:rPr>
                        <w:t>1:=</w:t>
                      </w:r>
                      <w:proofErr w:type="gramEnd"/>
                      <w:r w:rsidRPr="00D468E6">
                        <w:rPr>
                          <w:i/>
                          <w:sz w:val="18"/>
                        </w:rPr>
                        <w:t>SongID3+test;’</w:t>
                      </w:r>
                    </w:p>
                    <w:p w:rsidR="00D468E6" w:rsidRPr="00D468E6" w:rsidRDefault="00D468E6" w:rsidP="00D468E6">
                      <w:pPr>
                        <w:pStyle w:val="ProjectMainText"/>
                        <w:rPr>
                          <w:i/>
                          <w:sz w:val="18"/>
                        </w:rPr>
                      </w:pPr>
                      <w:r>
                        <w:rPr>
                          <w:i/>
                          <w:sz w:val="18"/>
                        </w:rPr>
                        <w:t>Due to an error when copying from previous code.</w:t>
                      </w:r>
                    </w:p>
                  </w:txbxContent>
                </v:textbox>
                <w10:wrap type="square"/>
              </v:shape>
            </w:pict>
          </mc:Fallback>
        </mc:AlternateContent>
      </w:r>
      <w:r w:rsidR="008F08C1">
        <w:rPr>
          <w:noProof/>
          <w:lang w:eastAsia="en-GB"/>
        </w:rPr>
        <w:drawing>
          <wp:inline distT="0" distB="0" distL="0" distR="0" wp14:anchorId="0785010E" wp14:editId="4D298018">
            <wp:extent cx="3597215" cy="20199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394" t="32319" r="43410" b="36471"/>
                    <a:stretch/>
                  </pic:blipFill>
                  <pic:spPr bwMode="auto">
                    <a:xfrm>
                      <a:off x="0" y="0"/>
                      <a:ext cx="3622752" cy="2034304"/>
                    </a:xfrm>
                    <a:prstGeom prst="rect">
                      <a:avLst/>
                    </a:prstGeom>
                    <a:ln>
                      <a:noFill/>
                    </a:ln>
                    <a:extLst>
                      <a:ext uri="{53640926-AAD7-44D8-BBD7-CCE9431645EC}">
                        <a14:shadowObscured xmlns:a14="http://schemas.microsoft.com/office/drawing/2010/main"/>
                      </a:ext>
                    </a:extLst>
                  </pic:spPr>
                </pic:pic>
              </a:graphicData>
            </a:graphic>
          </wp:inline>
        </w:drawing>
      </w:r>
    </w:p>
    <w:p w:rsidR="00374530" w:rsidRDefault="00374530" w:rsidP="00570461">
      <w:pPr>
        <w:pStyle w:val="ProjectMainText"/>
        <w:rPr>
          <w:sz w:val="20"/>
        </w:rPr>
      </w:pPr>
    </w:p>
    <w:p w:rsidR="00374530" w:rsidRDefault="00374530" w:rsidP="00570461">
      <w:pPr>
        <w:pStyle w:val="ProjectMainText"/>
        <w:rPr>
          <w:sz w:val="20"/>
        </w:rPr>
      </w:pPr>
    </w:p>
    <w:p w:rsidR="00374530" w:rsidRDefault="00374530" w:rsidP="00570461">
      <w:pPr>
        <w:pStyle w:val="ProjectMainText"/>
        <w:rPr>
          <w:sz w:val="20"/>
        </w:rPr>
      </w:pPr>
    </w:p>
    <w:p w:rsidR="00374530" w:rsidRDefault="00374530" w:rsidP="00570461">
      <w:pPr>
        <w:pStyle w:val="ProjectMainText"/>
        <w:rPr>
          <w:sz w:val="20"/>
        </w:rPr>
      </w:pPr>
    </w:p>
    <w:p w:rsidR="00374530" w:rsidRDefault="00374530" w:rsidP="00570461">
      <w:pPr>
        <w:pStyle w:val="ProjectMainText"/>
        <w:rPr>
          <w:sz w:val="20"/>
        </w:rPr>
      </w:pPr>
    </w:p>
    <w:p w:rsidR="00374530" w:rsidRDefault="00374530" w:rsidP="00570461">
      <w:pPr>
        <w:pStyle w:val="ProjectMainText"/>
        <w:rPr>
          <w:sz w:val="20"/>
        </w:rPr>
      </w:pPr>
    </w:p>
    <w:p w:rsidR="00374530" w:rsidRDefault="00374530" w:rsidP="00570461">
      <w:pPr>
        <w:pStyle w:val="ProjectMainText"/>
        <w:rPr>
          <w:sz w:val="20"/>
        </w:rPr>
      </w:pPr>
    </w:p>
    <w:p w:rsidR="00374530" w:rsidRDefault="00374530" w:rsidP="00570461">
      <w:pPr>
        <w:pStyle w:val="ProjectMainText"/>
        <w:rPr>
          <w:sz w:val="20"/>
        </w:rPr>
      </w:pPr>
    </w:p>
    <w:p w:rsidR="00374530" w:rsidRDefault="00374530" w:rsidP="00570461">
      <w:pPr>
        <w:pStyle w:val="ProjectMainText"/>
        <w:rPr>
          <w:sz w:val="20"/>
        </w:rPr>
      </w:pPr>
    </w:p>
    <w:p w:rsidR="00374530" w:rsidRDefault="00374530" w:rsidP="00570461">
      <w:pPr>
        <w:pStyle w:val="ProjectMainText"/>
        <w:rPr>
          <w:sz w:val="20"/>
        </w:rPr>
      </w:pPr>
    </w:p>
    <w:p w:rsidR="00374530" w:rsidRDefault="00374530" w:rsidP="00570461">
      <w:pPr>
        <w:pStyle w:val="ProjectMainText"/>
        <w:rPr>
          <w:sz w:val="20"/>
        </w:rPr>
      </w:pPr>
      <w:r>
        <w:rPr>
          <w:sz w:val="20"/>
        </w:rPr>
        <w:t>Testing the full API Request:</w:t>
      </w:r>
    </w:p>
    <w:p w:rsidR="00374530" w:rsidRDefault="00374530" w:rsidP="00570461">
      <w:pPr>
        <w:pStyle w:val="ProjectMainText"/>
        <w:rPr>
          <w:sz w:val="20"/>
        </w:rPr>
      </w:pPr>
    </w:p>
    <w:tbl>
      <w:tblPr>
        <w:tblStyle w:val="TableGrid"/>
        <w:tblW w:w="12911" w:type="dxa"/>
        <w:tblInd w:w="-1805" w:type="dxa"/>
        <w:tblLayout w:type="fixed"/>
        <w:tblLook w:val="04A0" w:firstRow="1" w:lastRow="0" w:firstColumn="1" w:lastColumn="0" w:noHBand="0" w:noVBand="1"/>
      </w:tblPr>
      <w:tblGrid>
        <w:gridCol w:w="1271"/>
        <w:gridCol w:w="3648"/>
        <w:gridCol w:w="5528"/>
        <w:gridCol w:w="2464"/>
      </w:tblGrid>
      <w:tr w:rsidR="00374530" w:rsidTr="00374530">
        <w:tc>
          <w:tcPr>
            <w:tcW w:w="1271" w:type="dxa"/>
          </w:tcPr>
          <w:p w:rsidR="00374530" w:rsidRPr="00CC218C" w:rsidRDefault="00374530" w:rsidP="00A30FD0">
            <w:pPr>
              <w:pStyle w:val="ProjectMainText"/>
              <w:rPr>
                <w:b/>
                <w:sz w:val="20"/>
              </w:rPr>
            </w:pPr>
            <w:r w:rsidRPr="00CC218C">
              <w:rPr>
                <w:b/>
                <w:sz w:val="20"/>
              </w:rPr>
              <w:t>Test Data</w:t>
            </w:r>
          </w:p>
        </w:tc>
        <w:tc>
          <w:tcPr>
            <w:tcW w:w="3648" w:type="dxa"/>
          </w:tcPr>
          <w:p w:rsidR="00374530" w:rsidRPr="00CC218C" w:rsidRDefault="00374530" w:rsidP="00A30FD0">
            <w:pPr>
              <w:pStyle w:val="ProjectMainText"/>
              <w:rPr>
                <w:b/>
                <w:sz w:val="20"/>
              </w:rPr>
            </w:pPr>
            <w:r w:rsidRPr="00CC218C">
              <w:rPr>
                <w:b/>
                <w:sz w:val="20"/>
              </w:rPr>
              <w:t>Expected Outcome</w:t>
            </w:r>
          </w:p>
        </w:tc>
        <w:tc>
          <w:tcPr>
            <w:tcW w:w="5528" w:type="dxa"/>
          </w:tcPr>
          <w:p w:rsidR="00374530" w:rsidRPr="00CC218C" w:rsidRDefault="00374530" w:rsidP="00A30FD0">
            <w:pPr>
              <w:pStyle w:val="ProjectMainText"/>
              <w:rPr>
                <w:b/>
                <w:sz w:val="20"/>
              </w:rPr>
            </w:pPr>
            <w:r w:rsidRPr="00CC218C">
              <w:rPr>
                <w:b/>
                <w:sz w:val="20"/>
              </w:rPr>
              <w:t>Outcome</w:t>
            </w:r>
          </w:p>
          <w:p w:rsidR="00374530" w:rsidRPr="00CC218C" w:rsidRDefault="00374530" w:rsidP="00A30FD0">
            <w:pPr>
              <w:pStyle w:val="ProjectMainText"/>
              <w:rPr>
                <w:b/>
                <w:sz w:val="20"/>
              </w:rPr>
            </w:pPr>
          </w:p>
        </w:tc>
        <w:tc>
          <w:tcPr>
            <w:tcW w:w="2464" w:type="dxa"/>
          </w:tcPr>
          <w:p w:rsidR="00374530" w:rsidRPr="00CC218C" w:rsidRDefault="00374530" w:rsidP="00A30FD0">
            <w:pPr>
              <w:pStyle w:val="ProjectMainText"/>
              <w:rPr>
                <w:b/>
                <w:sz w:val="20"/>
              </w:rPr>
            </w:pPr>
            <w:r>
              <w:rPr>
                <w:b/>
                <w:sz w:val="20"/>
              </w:rPr>
              <w:t>Test Pass?</w:t>
            </w:r>
          </w:p>
        </w:tc>
      </w:tr>
      <w:tr w:rsidR="00374530" w:rsidTr="00374530">
        <w:tc>
          <w:tcPr>
            <w:tcW w:w="1271" w:type="dxa"/>
          </w:tcPr>
          <w:p w:rsidR="00374530" w:rsidRDefault="00374530" w:rsidP="00A30FD0">
            <w:pPr>
              <w:pStyle w:val="ProjectMainText"/>
              <w:rPr>
                <w:sz w:val="20"/>
              </w:rPr>
            </w:pPr>
            <w:r>
              <w:rPr>
                <w:sz w:val="20"/>
              </w:rPr>
              <w:t>Normal Data</w:t>
            </w:r>
          </w:p>
          <w:p w:rsidR="00374530" w:rsidRDefault="00374530" w:rsidP="00A30FD0">
            <w:pPr>
              <w:pStyle w:val="ProjectMainText"/>
              <w:rPr>
                <w:sz w:val="20"/>
              </w:rPr>
            </w:pPr>
            <w:r>
              <w:rPr>
                <w:sz w:val="20"/>
              </w:rPr>
              <w:t>(</w:t>
            </w:r>
            <w:proofErr w:type="spellStart"/>
            <w:r>
              <w:rPr>
                <w:sz w:val="20"/>
              </w:rPr>
              <w:t>i.e</w:t>
            </w:r>
            <w:proofErr w:type="spellEnd"/>
            <w:r>
              <w:rPr>
                <w:sz w:val="20"/>
              </w:rPr>
              <w:t xml:space="preserve"> 3 correct Song Names that are new to the song property table).</w:t>
            </w:r>
          </w:p>
        </w:tc>
        <w:tc>
          <w:tcPr>
            <w:tcW w:w="3648" w:type="dxa"/>
          </w:tcPr>
          <w:p w:rsidR="00374530" w:rsidRDefault="00374530" w:rsidP="00374530">
            <w:pPr>
              <w:pStyle w:val="ProjectMainText"/>
              <w:rPr>
                <w:sz w:val="20"/>
              </w:rPr>
            </w:pPr>
            <w:r>
              <w:rPr>
                <w:sz w:val="20"/>
              </w:rPr>
              <w:t>Show message for each song indicating a success and the song is added to both the chosen songs table under a unique user ID and the songs are added to song properties table.</w:t>
            </w:r>
          </w:p>
        </w:tc>
        <w:tc>
          <w:tcPr>
            <w:tcW w:w="5528" w:type="dxa"/>
          </w:tcPr>
          <w:p w:rsidR="00374530" w:rsidRDefault="00374530" w:rsidP="00A30FD0">
            <w:pPr>
              <w:pStyle w:val="ProjectMainText"/>
              <w:rPr>
                <w:sz w:val="20"/>
              </w:rPr>
            </w:pPr>
          </w:p>
          <w:p w:rsidR="00374530" w:rsidRDefault="00374530" w:rsidP="00374530">
            <w:pPr>
              <w:pStyle w:val="ProjectMainText"/>
              <w:rPr>
                <w:sz w:val="20"/>
              </w:rPr>
            </w:pPr>
            <w:r>
              <w:rPr>
                <w:noProof/>
                <w:lang w:eastAsia="en-GB"/>
              </w:rPr>
              <w:drawing>
                <wp:inline distT="0" distB="0" distL="0" distR="0" wp14:anchorId="03909D67" wp14:editId="77A05DD6">
                  <wp:extent cx="2587924" cy="2030098"/>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7609" cy="2037695"/>
                          </a:xfrm>
                          <a:prstGeom prst="rect">
                            <a:avLst/>
                          </a:prstGeom>
                        </pic:spPr>
                      </pic:pic>
                    </a:graphicData>
                  </a:graphic>
                </wp:inline>
              </w:drawing>
            </w:r>
          </w:p>
          <w:p w:rsidR="00374530" w:rsidRDefault="00374530" w:rsidP="00374530">
            <w:pPr>
              <w:pStyle w:val="ProjectMainText"/>
              <w:rPr>
                <w:sz w:val="20"/>
              </w:rPr>
            </w:pPr>
            <w:r>
              <w:rPr>
                <w:noProof/>
                <w:lang w:eastAsia="en-GB"/>
              </w:rPr>
              <w:drawing>
                <wp:inline distT="0" distB="0" distL="0" distR="0" wp14:anchorId="2946DB83" wp14:editId="07C2A30F">
                  <wp:extent cx="4931709" cy="10696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286" t="21871" r="7615" b="47500"/>
                          <a:stretch/>
                        </pic:blipFill>
                        <pic:spPr bwMode="auto">
                          <a:xfrm>
                            <a:off x="0" y="0"/>
                            <a:ext cx="5023011" cy="1089478"/>
                          </a:xfrm>
                          <a:prstGeom prst="rect">
                            <a:avLst/>
                          </a:prstGeom>
                          <a:ln>
                            <a:noFill/>
                          </a:ln>
                          <a:extLst>
                            <a:ext uri="{53640926-AAD7-44D8-BBD7-CCE9431645EC}">
                              <a14:shadowObscured xmlns:a14="http://schemas.microsoft.com/office/drawing/2010/main"/>
                            </a:ext>
                          </a:extLst>
                        </pic:spPr>
                      </pic:pic>
                    </a:graphicData>
                  </a:graphic>
                </wp:inline>
              </w:drawing>
            </w:r>
          </w:p>
          <w:p w:rsidR="00374530" w:rsidRDefault="00374530" w:rsidP="00374530">
            <w:pPr>
              <w:pStyle w:val="ProjectMainText"/>
              <w:rPr>
                <w:sz w:val="20"/>
              </w:rPr>
            </w:pPr>
          </w:p>
          <w:p w:rsidR="00374530" w:rsidRDefault="00374530" w:rsidP="00374530">
            <w:pPr>
              <w:pStyle w:val="ProjectMainText"/>
              <w:rPr>
                <w:sz w:val="20"/>
              </w:rPr>
            </w:pPr>
            <w:r>
              <w:rPr>
                <w:noProof/>
                <w:lang w:eastAsia="en-GB"/>
              </w:rPr>
              <w:drawing>
                <wp:inline distT="0" distB="0" distL="0" distR="0" wp14:anchorId="1C9A38CE" wp14:editId="2A59A4BF">
                  <wp:extent cx="3485071" cy="8417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095" t="20207" r="46806" b="62491"/>
                          <a:stretch/>
                        </pic:blipFill>
                        <pic:spPr bwMode="auto">
                          <a:xfrm>
                            <a:off x="0" y="0"/>
                            <a:ext cx="3521149" cy="850419"/>
                          </a:xfrm>
                          <a:prstGeom prst="rect">
                            <a:avLst/>
                          </a:prstGeom>
                          <a:ln>
                            <a:noFill/>
                          </a:ln>
                          <a:extLst>
                            <a:ext uri="{53640926-AAD7-44D8-BBD7-CCE9431645EC}">
                              <a14:shadowObscured xmlns:a14="http://schemas.microsoft.com/office/drawing/2010/main"/>
                            </a:ext>
                          </a:extLst>
                        </pic:spPr>
                      </pic:pic>
                    </a:graphicData>
                  </a:graphic>
                </wp:inline>
              </w:drawing>
            </w:r>
          </w:p>
        </w:tc>
        <w:tc>
          <w:tcPr>
            <w:tcW w:w="2464" w:type="dxa"/>
          </w:tcPr>
          <w:p w:rsidR="00374530" w:rsidRDefault="00374530" w:rsidP="00A30FD0">
            <w:pPr>
              <w:pStyle w:val="ProjectMainText"/>
              <w:rPr>
                <w:sz w:val="20"/>
              </w:rPr>
            </w:pPr>
            <w:r>
              <w:rPr>
                <w:sz w:val="20"/>
              </w:rPr>
              <w:t>Pass</w:t>
            </w:r>
          </w:p>
        </w:tc>
      </w:tr>
      <w:tr w:rsidR="00374530" w:rsidTr="00374530">
        <w:tc>
          <w:tcPr>
            <w:tcW w:w="1271" w:type="dxa"/>
          </w:tcPr>
          <w:p w:rsidR="00374530" w:rsidRDefault="00374530" w:rsidP="00A30FD0">
            <w:pPr>
              <w:pStyle w:val="ProjectMainText"/>
              <w:rPr>
                <w:sz w:val="20"/>
              </w:rPr>
            </w:pPr>
            <w:r>
              <w:rPr>
                <w:sz w:val="20"/>
              </w:rPr>
              <w:t>Normal Data (</w:t>
            </w:r>
            <w:proofErr w:type="spellStart"/>
            <w:r>
              <w:rPr>
                <w:sz w:val="20"/>
              </w:rPr>
              <w:t>i.e</w:t>
            </w:r>
            <w:proofErr w:type="spellEnd"/>
            <w:r>
              <w:rPr>
                <w:sz w:val="20"/>
              </w:rPr>
              <w:t xml:space="preserve"> Correct song names that already exist in the table)</w:t>
            </w:r>
          </w:p>
        </w:tc>
        <w:tc>
          <w:tcPr>
            <w:tcW w:w="3648" w:type="dxa"/>
          </w:tcPr>
          <w:p w:rsidR="00374530" w:rsidRDefault="00374530" w:rsidP="00A30FD0">
            <w:pPr>
              <w:pStyle w:val="ProjectMainText"/>
              <w:rPr>
                <w:sz w:val="20"/>
              </w:rPr>
            </w:pPr>
            <w:r>
              <w:rPr>
                <w:sz w:val="20"/>
              </w:rPr>
              <w:t xml:space="preserve">The chosen songs table adds a new id and adds a new set of songs that have been chosen without having and change on the song properties </w:t>
            </w:r>
            <w:r w:rsidR="003B34F4">
              <w:rPr>
                <w:sz w:val="20"/>
              </w:rPr>
              <w:t>table</w:t>
            </w:r>
            <w:r>
              <w:rPr>
                <w:sz w:val="20"/>
              </w:rPr>
              <w:t>.</w:t>
            </w:r>
          </w:p>
        </w:tc>
        <w:tc>
          <w:tcPr>
            <w:tcW w:w="5528" w:type="dxa"/>
          </w:tcPr>
          <w:p w:rsidR="00374530" w:rsidRDefault="00374530" w:rsidP="00A30FD0">
            <w:pPr>
              <w:pStyle w:val="ProjectMainText"/>
              <w:rPr>
                <w:sz w:val="20"/>
              </w:rPr>
            </w:pPr>
          </w:p>
          <w:p w:rsidR="00374530" w:rsidRDefault="00CE1130" w:rsidP="00374530">
            <w:pPr>
              <w:pStyle w:val="ProjectMainText"/>
              <w:rPr>
                <w:sz w:val="20"/>
              </w:rPr>
            </w:pPr>
            <w:r>
              <w:rPr>
                <w:noProof/>
                <w:lang w:eastAsia="en-GB"/>
              </w:rPr>
              <w:drawing>
                <wp:inline distT="0" distB="0" distL="0" distR="0" wp14:anchorId="6A017598" wp14:editId="675CF4A8">
                  <wp:extent cx="3373120" cy="2646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3120" cy="2646045"/>
                          </a:xfrm>
                          <a:prstGeom prst="rect">
                            <a:avLst/>
                          </a:prstGeom>
                        </pic:spPr>
                      </pic:pic>
                    </a:graphicData>
                  </a:graphic>
                </wp:inline>
              </w:drawing>
            </w:r>
          </w:p>
          <w:p w:rsidR="00CE1130" w:rsidRDefault="00CE1130" w:rsidP="00374530">
            <w:pPr>
              <w:pStyle w:val="ProjectMainText"/>
              <w:rPr>
                <w:sz w:val="20"/>
              </w:rPr>
            </w:pPr>
          </w:p>
          <w:p w:rsidR="00CE1130" w:rsidRDefault="00CE1130" w:rsidP="00374530">
            <w:pPr>
              <w:pStyle w:val="ProjectMainText"/>
              <w:rPr>
                <w:sz w:val="20"/>
              </w:rPr>
            </w:pPr>
            <w:r>
              <w:rPr>
                <w:noProof/>
                <w:lang w:eastAsia="en-GB"/>
              </w:rPr>
              <w:drawing>
                <wp:inline distT="0" distB="0" distL="0" distR="0" wp14:anchorId="681437BE" wp14:editId="558BFEB4">
                  <wp:extent cx="3342715" cy="723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225" t="19646" r="38441" b="62301"/>
                          <a:stretch/>
                        </pic:blipFill>
                        <pic:spPr bwMode="auto">
                          <a:xfrm>
                            <a:off x="0" y="0"/>
                            <a:ext cx="3351401" cy="725781"/>
                          </a:xfrm>
                          <a:prstGeom prst="rect">
                            <a:avLst/>
                          </a:prstGeom>
                          <a:ln>
                            <a:noFill/>
                          </a:ln>
                          <a:extLst>
                            <a:ext uri="{53640926-AAD7-44D8-BBD7-CCE9431645EC}">
                              <a14:shadowObscured xmlns:a14="http://schemas.microsoft.com/office/drawing/2010/main"/>
                            </a:ext>
                          </a:extLst>
                        </pic:spPr>
                      </pic:pic>
                    </a:graphicData>
                  </a:graphic>
                </wp:inline>
              </w:drawing>
            </w:r>
          </w:p>
          <w:p w:rsidR="00CE1130" w:rsidRDefault="00CE1130" w:rsidP="00374530">
            <w:pPr>
              <w:pStyle w:val="ProjectMainText"/>
              <w:rPr>
                <w:sz w:val="20"/>
              </w:rPr>
            </w:pPr>
            <w:r>
              <w:rPr>
                <w:noProof/>
                <w:lang w:eastAsia="en-GB"/>
              </w:rPr>
              <w:drawing>
                <wp:inline distT="0" distB="0" distL="0" distR="0" wp14:anchorId="5C146AA3" wp14:editId="532A30E6">
                  <wp:extent cx="3346450" cy="113347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198" t="19433" r="28267" b="44560"/>
                          <a:stretch/>
                        </pic:blipFill>
                        <pic:spPr bwMode="auto">
                          <a:xfrm>
                            <a:off x="0" y="0"/>
                            <a:ext cx="3353601" cy="1135897"/>
                          </a:xfrm>
                          <a:prstGeom prst="rect">
                            <a:avLst/>
                          </a:prstGeom>
                          <a:ln>
                            <a:noFill/>
                          </a:ln>
                          <a:extLst>
                            <a:ext uri="{53640926-AAD7-44D8-BBD7-CCE9431645EC}">
                              <a14:shadowObscured xmlns:a14="http://schemas.microsoft.com/office/drawing/2010/main"/>
                            </a:ext>
                          </a:extLst>
                        </pic:spPr>
                      </pic:pic>
                    </a:graphicData>
                  </a:graphic>
                </wp:inline>
              </w:drawing>
            </w:r>
          </w:p>
        </w:tc>
        <w:tc>
          <w:tcPr>
            <w:tcW w:w="2464" w:type="dxa"/>
          </w:tcPr>
          <w:p w:rsidR="00374530" w:rsidRDefault="00CE1130" w:rsidP="00A30FD0">
            <w:pPr>
              <w:pStyle w:val="ProjectMainText"/>
              <w:rPr>
                <w:sz w:val="20"/>
              </w:rPr>
            </w:pPr>
            <w:r>
              <w:rPr>
                <w:sz w:val="20"/>
              </w:rPr>
              <w:t>Pass</w:t>
            </w:r>
          </w:p>
        </w:tc>
      </w:tr>
      <w:tr w:rsidR="003B34F4" w:rsidTr="00374530">
        <w:tc>
          <w:tcPr>
            <w:tcW w:w="1271" w:type="dxa"/>
          </w:tcPr>
          <w:p w:rsidR="003B34F4" w:rsidRDefault="003B34F4" w:rsidP="00A30FD0">
            <w:pPr>
              <w:pStyle w:val="ProjectMainText"/>
              <w:rPr>
                <w:sz w:val="20"/>
              </w:rPr>
            </w:pPr>
          </w:p>
        </w:tc>
        <w:tc>
          <w:tcPr>
            <w:tcW w:w="3648" w:type="dxa"/>
          </w:tcPr>
          <w:p w:rsidR="003B34F4" w:rsidRDefault="003B34F4" w:rsidP="00A30FD0">
            <w:pPr>
              <w:pStyle w:val="ProjectMainText"/>
              <w:rPr>
                <w:sz w:val="20"/>
              </w:rPr>
            </w:pPr>
          </w:p>
        </w:tc>
        <w:tc>
          <w:tcPr>
            <w:tcW w:w="5528" w:type="dxa"/>
          </w:tcPr>
          <w:p w:rsidR="003B34F4" w:rsidRDefault="003B34F4" w:rsidP="00A30FD0">
            <w:pPr>
              <w:pStyle w:val="ProjectMainText"/>
              <w:rPr>
                <w:sz w:val="20"/>
              </w:rPr>
            </w:pPr>
          </w:p>
        </w:tc>
        <w:tc>
          <w:tcPr>
            <w:tcW w:w="2464" w:type="dxa"/>
          </w:tcPr>
          <w:p w:rsidR="003B34F4" w:rsidRDefault="003B34F4" w:rsidP="00A30FD0">
            <w:pPr>
              <w:pStyle w:val="ProjectMainText"/>
              <w:rPr>
                <w:sz w:val="20"/>
              </w:rPr>
            </w:pPr>
          </w:p>
        </w:tc>
      </w:tr>
    </w:tbl>
    <w:p w:rsidR="00374530" w:rsidRDefault="00374530" w:rsidP="00570461">
      <w:pPr>
        <w:pStyle w:val="ProjectMainText"/>
        <w:rPr>
          <w:sz w:val="20"/>
        </w:rPr>
      </w:pPr>
    </w:p>
    <w:p w:rsidR="00B03FC6" w:rsidRDefault="00B03FC6" w:rsidP="00570461">
      <w:pPr>
        <w:pStyle w:val="ProjectMainText"/>
        <w:rPr>
          <w:sz w:val="20"/>
        </w:rPr>
      </w:pPr>
    </w:p>
    <w:p w:rsidR="00B03FC6" w:rsidRDefault="00B03FC6" w:rsidP="00761F0B">
      <w:pPr>
        <w:pStyle w:val="Project-Mini-Subheading"/>
      </w:pPr>
      <w:r>
        <w:t>Neur</w:t>
      </w:r>
      <w:bookmarkStart w:id="0" w:name="_GoBack"/>
      <w:bookmarkEnd w:id="0"/>
      <w:r>
        <w:t>al Network training:</w:t>
      </w:r>
    </w:p>
    <w:p w:rsidR="00B03FC6" w:rsidRDefault="00B03FC6" w:rsidP="00570461">
      <w:pPr>
        <w:pStyle w:val="ProjectMainText"/>
        <w:rPr>
          <w:sz w:val="20"/>
        </w:rPr>
      </w:pPr>
    </w:p>
    <w:p w:rsidR="00B03FC6" w:rsidRDefault="00B03FC6" w:rsidP="00570461">
      <w:pPr>
        <w:pStyle w:val="ProjectMainText"/>
        <w:rPr>
          <w:sz w:val="20"/>
        </w:rPr>
      </w:pPr>
      <w:r>
        <w:rPr>
          <w:sz w:val="20"/>
        </w:rPr>
        <w:t>When developing the training procedure for the neural network I realised that in order for the program to best be able to learn it would need to have a song to find values that didn’t the user didn’t like as well as songs that they did like to increase the accuracy of the training.</w:t>
      </w:r>
    </w:p>
    <w:p w:rsidR="00B03FC6" w:rsidRDefault="00B03FC6" w:rsidP="00570461">
      <w:pPr>
        <w:pStyle w:val="ProjectMainText"/>
        <w:rPr>
          <w:sz w:val="20"/>
        </w:rPr>
      </w:pPr>
      <w:r>
        <w:rPr>
          <w:sz w:val="20"/>
        </w:rPr>
        <w:t>Originally when it didn’t have a value to make low, it would find values very quickly that where large multipliers that meant any song gave a very positive value (it was very good at recognising if a song was a song but not being able to differentiate between different genres and sounds).</w:t>
      </w:r>
    </w:p>
    <w:p w:rsidR="00B03FC6" w:rsidRDefault="00B03FC6" w:rsidP="00570461">
      <w:pPr>
        <w:pStyle w:val="ProjectMainText"/>
        <w:rPr>
          <w:sz w:val="20"/>
        </w:rPr>
      </w:pPr>
      <w:r>
        <w:rPr>
          <w:noProof/>
          <w:lang w:eastAsia="en-GB"/>
        </w:rPr>
        <w:drawing>
          <wp:anchor distT="0" distB="0" distL="114300" distR="114300" simplePos="0" relativeHeight="251662336" behindDoc="0" locked="0" layoutInCell="1" allowOverlap="1">
            <wp:simplePos x="0" y="0"/>
            <wp:positionH relativeFrom="margin">
              <wp:align>center</wp:align>
            </wp:positionH>
            <wp:positionV relativeFrom="paragraph">
              <wp:posOffset>819150</wp:posOffset>
            </wp:positionV>
            <wp:extent cx="2962275" cy="2323465"/>
            <wp:effectExtent l="0" t="0" r="9525"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2275" cy="2323465"/>
                    </a:xfrm>
                    <a:prstGeom prst="rect">
                      <a:avLst/>
                    </a:prstGeom>
                  </pic:spPr>
                </pic:pic>
              </a:graphicData>
            </a:graphic>
            <wp14:sizeRelH relativeFrom="margin">
              <wp14:pctWidth>0</wp14:pctWidth>
            </wp14:sizeRelH>
            <wp14:sizeRelV relativeFrom="margin">
              <wp14:pctHeight>0</wp14:pctHeight>
            </wp14:sizeRelV>
          </wp:anchor>
        </w:drawing>
      </w:r>
      <w:r>
        <w:rPr>
          <w:sz w:val="20"/>
        </w:rPr>
        <w:t>With the current version the neural network struggles to find a set of values that meet the criteria set apart from a few sets of songs which it can find quite easily. The songs that do work are 2 similar songs and the most contrasting style of song as possible. With these scenarios I can demonstrate the proof of concept of the program but unless I redesigned the program to be a lot more efficient it would be unlikely to work for all songs.</w:t>
      </w:r>
    </w:p>
    <w:p w:rsidR="00B03FC6" w:rsidRDefault="00B03FC6" w:rsidP="00570461">
      <w:pPr>
        <w:pStyle w:val="ProjectMainText"/>
        <w:rPr>
          <w:sz w:val="20"/>
        </w:rPr>
      </w:pPr>
    </w:p>
    <w:p w:rsidR="00B03FC6" w:rsidRDefault="00B03FC6" w:rsidP="00570461">
      <w:pPr>
        <w:pStyle w:val="ProjectMainText"/>
        <w:rPr>
          <w:sz w:val="20"/>
        </w:rPr>
      </w:pPr>
      <w:r>
        <w:rPr>
          <w:sz w:val="20"/>
        </w:rPr>
        <w:t>Above is the redesigned main screen to accommodate for the disliked song entry instead of 3 songs the user likes, they enter 2 positive songs and 1 negative that the don’t want. In the bottom right is a memo box used to monitor if the code is actually running</w:t>
      </w:r>
      <w:r w:rsidR="00EA4A0D">
        <w:rPr>
          <w:sz w:val="20"/>
        </w:rPr>
        <w:t>, below you can see that when it is running it updates showing each of the values that are output when it is testing to find a valid setup for the network.</w:t>
      </w:r>
    </w:p>
    <w:p w:rsidR="00B03FC6" w:rsidRDefault="00B03FC6" w:rsidP="00570461">
      <w:pPr>
        <w:pStyle w:val="ProjectMainText"/>
        <w:rPr>
          <w:sz w:val="20"/>
        </w:rPr>
      </w:pPr>
    </w:p>
    <w:p w:rsidR="00EA4A0D" w:rsidRDefault="00EA4A0D" w:rsidP="00570461">
      <w:pPr>
        <w:pStyle w:val="ProjectMainText"/>
        <w:rPr>
          <w:sz w:val="20"/>
        </w:rPr>
      </w:pPr>
      <w:r>
        <w:rPr>
          <w:noProof/>
          <w:lang w:eastAsia="en-GB"/>
        </w:rPr>
        <w:drawing>
          <wp:anchor distT="0" distB="0" distL="114300" distR="114300" simplePos="0" relativeHeight="251663360" behindDoc="0" locked="0" layoutInCell="1" allowOverlap="1">
            <wp:simplePos x="0" y="0"/>
            <wp:positionH relativeFrom="margin">
              <wp:align>center</wp:align>
            </wp:positionH>
            <wp:positionV relativeFrom="paragraph">
              <wp:posOffset>168275</wp:posOffset>
            </wp:positionV>
            <wp:extent cx="3060065" cy="1593215"/>
            <wp:effectExtent l="0" t="0" r="6985"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3814" t="56063"/>
                    <a:stretch/>
                  </pic:blipFill>
                  <pic:spPr bwMode="auto">
                    <a:xfrm>
                      <a:off x="0" y="0"/>
                      <a:ext cx="3060065"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4A0D" w:rsidRDefault="00EA4A0D" w:rsidP="00570461">
      <w:pPr>
        <w:pStyle w:val="ProjectMainText"/>
        <w:rPr>
          <w:sz w:val="20"/>
        </w:rPr>
      </w:pPr>
      <w:r>
        <w:rPr>
          <w:sz w:val="20"/>
        </w:rPr>
        <w:t>Problems encountered with the training procedure</w:t>
      </w:r>
    </w:p>
    <w:p w:rsidR="00EA4A0D" w:rsidRDefault="00EA4A0D" w:rsidP="00570461">
      <w:pPr>
        <w:pStyle w:val="ProjectMainText"/>
        <w:rPr>
          <w:sz w:val="20"/>
        </w:rPr>
      </w:pPr>
    </w:p>
    <w:p w:rsidR="00EA4A0D" w:rsidRDefault="00EA4A0D" w:rsidP="00570461">
      <w:pPr>
        <w:pStyle w:val="ProjectMainText"/>
        <w:rPr>
          <w:sz w:val="20"/>
        </w:rPr>
      </w:pPr>
      <w:r>
        <w:rPr>
          <w:sz w:val="20"/>
        </w:rPr>
        <w:t>The procedure that trains the network is a long string of calculations that repeat over and over until it finds a valid configuration. The problem with this is that a standard Delphi program is ran in a single processing thread one command after another, this is fine for simple programs but when Windows finds a program that is running a long process with no breaks for new input, such as an infinite loop, the program will crash and become ‘not responding’.</w:t>
      </w:r>
    </w:p>
    <w:p w:rsidR="00EA4A0D" w:rsidRDefault="009E5210" w:rsidP="00570461">
      <w:pPr>
        <w:pStyle w:val="ProjectMainText"/>
        <w:rPr>
          <w:sz w:val="20"/>
        </w:rPr>
      </w:pPr>
      <w:r>
        <w:rPr>
          <w:noProof/>
          <w:lang w:eastAsia="en-GB"/>
        </w:rPr>
        <w:drawing>
          <wp:anchor distT="0" distB="0" distL="114300" distR="114300" simplePos="0" relativeHeight="251668480" behindDoc="0" locked="0" layoutInCell="1" allowOverlap="1">
            <wp:simplePos x="0" y="0"/>
            <wp:positionH relativeFrom="margin">
              <wp:align>center</wp:align>
            </wp:positionH>
            <wp:positionV relativeFrom="paragraph">
              <wp:posOffset>425450</wp:posOffset>
            </wp:positionV>
            <wp:extent cx="2955290" cy="2305050"/>
            <wp:effectExtent l="0" t="0" r="0" b="0"/>
            <wp:wrapTopAndBottom/>
            <wp:docPr id="26" name="Picture 26" descr="https://raw.githubusercontent.com/jamesthefishy/ComputingProject/master/CrashesWhenSongsAreTooSimilarAndCantFindAwayOfMakingI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jamesthefishy/ComputingProject/master/CrashesWhenSongsAreTooSimilarAndCantFindAwayOfMakingItWor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290" cy="2305050"/>
                    </a:xfrm>
                    <a:prstGeom prst="rect">
                      <a:avLst/>
                    </a:prstGeom>
                    <a:noFill/>
                    <a:ln>
                      <a:noFill/>
                    </a:ln>
                  </pic:spPr>
                </pic:pic>
              </a:graphicData>
            </a:graphic>
          </wp:anchor>
        </w:drawing>
      </w:r>
      <w:r w:rsidR="00EA4A0D">
        <w:rPr>
          <w:sz w:val="20"/>
        </w:rPr>
        <w:t xml:space="preserve">To circumvent this issue and allow the program to continue running while the calculations are made, I had to add in a background process using Delphi’s </w:t>
      </w:r>
      <w:proofErr w:type="spellStart"/>
      <w:r w:rsidR="00EA4A0D">
        <w:rPr>
          <w:sz w:val="20"/>
        </w:rPr>
        <w:t>TThread</w:t>
      </w:r>
      <w:proofErr w:type="spellEnd"/>
      <w:r w:rsidR="00EA4A0D">
        <w:rPr>
          <w:sz w:val="20"/>
        </w:rPr>
        <w:t xml:space="preserve"> functionality.</w:t>
      </w:r>
    </w:p>
    <w:p w:rsidR="00EA4A0D" w:rsidRDefault="00EA4A0D" w:rsidP="00570461">
      <w:pPr>
        <w:pStyle w:val="ProjectMainText"/>
        <w:rPr>
          <w:sz w:val="20"/>
        </w:rPr>
      </w:pPr>
      <w:r>
        <w:rPr>
          <w:sz w:val="20"/>
        </w:rPr>
        <w:t xml:space="preserve"> </w:t>
      </w:r>
      <w:r>
        <w:rPr>
          <w:sz w:val="20"/>
        </w:rPr>
        <w:br/>
      </w:r>
    </w:p>
    <w:p w:rsidR="00EA4A0D" w:rsidRDefault="00EA4A0D" w:rsidP="00570461">
      <w:pPr>
        <w:pStyle w:val="ProjectMainText"/>
        <w:rPr>
          <w:sz w:val="20"/>
        </w:rPr>
      </w:pPr>
    </w:p>
    <w:p w:rsidR="00EA4A0D" w:rsidRDefault="00EA4A0D" w:rsidP="00570461">
      <w:pPr>
        <w:pStyle w:val="ProjectMainText"/>
        <w:rPr>
          <w:sz w:val="20"/>
        </w:rPr>
      </w:pPr>
      <w:r>
        <w:rPr>
          <w:noProof/>
          <w:lang w:eastAsia="en-GB"/>
        </w:rPr>
        <w:drawing>
          <wp:anchor distT="0" distB="0" distL="114300" distR="114300" simplePos="0" relativeHeight="251666432" behindDoc="0" locked="0" layoutInCell="1" allowOverlap="1">
            <wp:simplePos x="0" y="0"/>
            <wp:positionH relativeFrom="column">
              <wp:posOffset>3124200</wp:posOffset>
            </wp:positionH>
            <wp:positionV relativeFrom="paragraph">
              <wp:posOffset>133350</wp:posOffset>
            </wp:positionV>
            <wp:extent cx="2275205" cy="14287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3383" t="39376" r="52237" b="34992"/>
                    <a:stretch/>
                  </pic:blipFill>
                  <pic:spPr bwMode="auto">
                    <a:xfrm>
                      <a:off x="0" y="0"/>
                      <a:ext cx="2275205" cy="142875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251460</wp:posOffset>
            </wp:positionV>
            <wp:extent cx="2876550" cy="1060627"/>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741" t="30236" r="42933" b="49808"/>
                    <a:stretch/>
                  </pic:blipFill>
                  <pic:spPr bwMode="auto">
                    <a:xfrm>
                      <a:off x="0" y="0"/>
                      <a:ext cx="2876550" cy="1060627"/>
                    </a:xfrm>
                    <a:prstGeom prst="rect">
                      <a:avLst/>
                    </a:prstGeom>
                    <a:ln>
                      <a:noFill/>
                    </a:ln>
                    <a:extLst>
                      <a:ext uri="{53640926-AAD7-44D8-BBD7-CCE9431645EC}">
                        <a14:shadowObscured xmlns:a14="http://schemas.microsoft.com/office/drawing/2010/main"/>
                      </a:ext>
                    </a:extLst>
                  </pic:spPr>
                </pic:pic>
              </a:graphicData>
            </a:graphic>
          </wp:anchor>
        </w:drawing>
      </w:r>
    </w:p>
    <w:p w:rsidR="00EA4A0D" w:rsidRDefault="00EA4A0D" w:rsidP="00570461">
      <w:pPr>
        <w:pStyle w:val="ProjectMainText"/>
        <w:rPr>
          <w:sz w:val="20"/>
        </w:rPr>
      </w:pPr>
      <w:r>
        <w:rPr>
          <w:noProof/>
          <w:lang w:eastAsia="en-GB"/>
        </w:rPr>
        <w:drawing>
          <wp:anchor distT="0" distB="0" distL="114300" distR="114300" simplePos="0" relativeHeight="251665408" behindDoc="0" locked="0" layoutInCell="1" allowOverlap="1">
            <wp:simplePos x="0" y="0"/>
            <wp:positionH relativeFrom="column">
              <wp:posOffset>638175</wp:posOffset>
            </wp:positionH>
            <wp:positionV relativeFrom="paragraph">
              <wp:posOffset>1200785</wp:posOffset>
            </wp:positionV>
            <wp:extent cx="3790950" cy="1164927"/>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1490" t="42330" r="43836" b="39830"/>
                    <a:stretch/>
                  </pic:blipFill>
                  <pic:spPr bwMode="auto">
                    <a:xfrm>
                      <a:off x="0" y="0"/>
                      <a:ext cx="3790950" cy="1164927"/>
                    </a:xfrm>
                    <a:prstGeom prst="rect">
                      <a:avLst/>
                    </a:prstGeom>
                    <a:ln>
                      <a:noFill/>
                    </a:ln>
                    <a:extLst>
                      <a:ext uri="{53640926-AAD7-44D8-BBD7-CCE9431645EC}">
                        <a14:shadowObscured xmlns:a14="http://schemas.microsoft.com/office/drawing/2010/main"/>
                      </a:ext>
                    </a:extLst>
                  </pic:spPr>
                </pic:pic>
              </a:graphicData>
            </a:graphic>
          </wp:anchor>
        </w:drawing>
      </w:r>
    </w:p>
    <w:p w:rsidR="00EA4A0D" w:rsidRDefault="00EA4A0D" w:rsidP="00570461">
      <w:pPr>
        <w:pStyle w:val="ProjectMainText"/>
        <w:rPr>
          <w:sz w:val="20"/>
        </w:rPr>
      </w:pPr>
    </w:p>
    <w:p w:rsidR="00EA4A0D" w:rsidRDefault="00EA4A0D" w:rsidP="00570461">
      <w:pPr>
        <w:pStyle w:val="ProjectMainText"/>
        <w:rPr>
          <w:sz w:val="20"/>
        </w:rPr>
      </w:pPr>
    </w:p>
    <w:p w:rsidR="00EA4A0D" w:rsidRDefault="00EA4A0D" w:rsidP="00570461">
      <w:pPr>
        <w:pStyle w:val="ProjectMainText"/>
        <w:rPr>
          <w:sz w:val="20"/>
        </w:rPr>
      </w:pPr>
    </w:p>
    <w:p w:rsidR="00EA4A0D" w:rsidRDefault="00EA4A0D" w:rsidP="00570461">
      <w:pPr>
        <w:pStyle w:val="ProjectMainText"/>
        <w:rPr>
          <w:sz w:val="20"/>
        </w:rPr>
      </w:pPr>
    </w:p>
    <w:p w:rsidR="00EA4A0D" w:rsidRDefault="00EA4A0D" w:rsidP="00570461">
      <w:pPr>
        <w:pStyle w:val="ProjectMainText"/>
        <w:rPr>
          <w:sz w:val="20"/>
        </w:rPr>
      </w:pPr>
    </w:p>
    <w:p w:rsidR="00EA4A0D" w:rsidRDefault="00EA4A0D" w:rsidP="00570461">
      <w:pPr>
        <w:pStyle w:val="ProjectMainText"/>
        <w:rPr>
          <w:sz w:val="20"/>
        </w:rPr>
      </w:pPr>
    </w:p>
    <w:p w:rsidR="00EA4A0D" w:rsidRDefault="00EA4A0D" w:rsidP="00570461">
      <w:pPr>
        <w:pStyle w:val="ProjectMainText"/>
        <w:rPr>
          <w:sz w:val="20"/>
        </w:rPr>
      </w:pPr>
    </w:p>
    <w:p w:rsidR="00EA4A0D" w:rsidRDefault="00200997" w:rsidP="00570461">
      <w:pPr>
        <w:pStyle w:val="ProjectMainText"/>
        <w:rPr>
          <w:sz w:val="20"/>
        </w:rPr>
      </w:pPr>
      <w:r>
        <w:rPr>
          <w:noProof/>
          <w:lang w:eastAsia="en-GB"/>
        </w:rPr>
        <w:drawing>
          <wp:anchor distT="0" distB="0" distL="114300" distR="114300" simplePos="0" relativeHeight="251667456" behindDoc="0" locked="0" layoutInCell="1" allowOverlap="1">
            <wp:simplePos x="0" y="0"/>
            <wp:positionH relativeFrom="column">
              <wp:posOffset>819150</wp:posOffset>
            </wp:positionH>
            <wp:positionV relativeFrom="paragraph">
              <wp:posOffset>811530</wp:posOffset>
            </wp:positionV>
            <wp:extent cx="3590925" cy="250507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1310" t="32809" r="10607" b="27427"/>
                    <a:stretch/>
                  </pic:blipFill>
                  <pic:spPr bwMode="auto">
                    <a:xfrm>
                      <a:off x="0" y="0"/>
                      <a:ext cx="3590925" cy="2505075"/>
                    </a:xfrm>
                    <a:prstGeom prst="rect">
                      <a:avLst/>
                    </a:prstGeom>
                    <a:ln>
                      <a:noFill/>
                    </a:ln>
                    <a:extLst>
                      <a:ext uri="{53640926-AAD7-44D8-BBD7-CCE9431645EC}">
                        <a14:shadowObscured xmlns:a14="http://schemas.microsoft.com/office/drawing/2010/main"/>
                      </a:ext>
                    </a:extLst>
                  </pic:spPr>
                </pic:pic>
              </a:graphicData>
            </a:graphic>
          </wp:anchor>
        </w:drawing>
      </w:r>
      <w:r w:rsidR="00EA4A0D">
        <w:rPr>
          <w:sz w:val="20"/>
        </w:rPr>
        <w:t xml:space="preserve">To do this I had to create a </w:t>
      </w:r>
      <w:proofErr w:type="spellStart"/>
      <w:r w:rsidR="00EA4A0D">
        <w:rPr>
          <w:sz w:val="20"/>
        </w:rPr>
        <w:t>TThread</w:t>
      </w:r>
      <w:proofErr w:type="spellEnd"/>
      <w:r w:rsidR="00EA4A0D">
        <w:rPr>
          <w:sz w:val="20"/>
        </w:rPr>
        <w:t xml:space="preserve"> object and replace the point where I </w:t>
      </w:r>
      <w:r w:rsidR="00D20042">
        <w:rPr>
          <w:sz w:val="20"/>
        </w:rPr>
        <w:t xml:space="preserve">would normally call the train procedure with a call to create the </w:t>
      </w:r>
      <w:proofErr w:type="spellStart"/>
      <w:r w:rsidR="00D20042">
        <w:rPr>
          <w:sz w:val="20"/>
        </w:rPr>
        <w:t>backgroundprocess</w:t>
      </w:r>
      <w:proofErr w:type="spellEnd"/>
      <w:r w:rsidR="00D20042">
        <w:rPr>
          <w:sz w:val="20"/>
        </w:rPr>
        <w:t xml:space="preserve"> object. This then runs the execute procedure which simply runs the train procedure. This creates the process and runs in the background on a different processing thread (it tends to max out one processor core </w:t>
      </w:r>
      <w:r w:rsidR="00790676">
        <w:rPr>
          <w:sz w:val="20"/>
        </w:rPr>
        <w:t>on task manager)</w:t>
      </w:r>
      <w:r>
        <w:rPr>
          <w:sz w:val="20"/>
        </w:rPr>
        <w:t>.</w:t>
      </w:r>
    </w:p>
    <w:p w:rsidR="00200997" w:rsidRDefault="00200997" w:rsidP="00570461">
      <w:pPr>
        <w:pStyle w:val="ProjectMainText"/>
        <w:rPr>
          <w:sz w:val="20"/>
        </w:rPr>
      </w:pPr>
    </w:p>
    <w:p w:rsidR="00D20042" w:rsidRDefault="00200997" w:rsidP="00570461">
      <w:pPr>
        <w:pStyle w:val="ProjectMainText"/>
        <w:rPr>
          <w:sz w:val="20"/>
        </w:rPr>
      </w:pPr>
      <w:r>
        <w:rPr>
          <w:sz w:val="20"/>
        </w:rPr>
        <w:t>After fixing the problems with the threading I found that even when the program did not crash while running there were some situations that would not find a setup for the neural network. In response to this I decided to rethink the algorithm that was training the neural network.</w:t>
      </w:r>
    </w:p>
    <w:p w:rsidR="00200997" w:rsidRPr="00374530" w:rsidRDefault="00200997" w:rsidP="00570461">
      <w:pPr>
        <w:pStyle w:val="ProjectMainText"/>
        <w:rPr>
          <w:sz w:val="20"/>
        </w:rPr>
      </w:pPr>
    </w:p>
    <w:sectPr w:rsidR="00200997" w:rsidRPr="00374530">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461"/>
    <w:rsid w:val="000D24B2"/>
    <w:rsid w:val="00200997"/>
    <w:rsid w:val="00374530"/>
    <w:rsid w:val="003B34F4"/>
    <w:rsid w:val="003C5B5B"/>
    <w:rsid w:val="00570461"/>
    <w:rsid w:val="00761F0B"/>
    <w:rsid w:val="00790676"/>
    <w:rsid w:val="007C1E35"/>
    <w:rsid w:val="008F08C1"/>
    <w:rsid w:val="009E155D"/>
    <w:rsid w:val="009E5210"/>
    <w:rsid w:val="00A754DC"/>
    <w:rsid w:val="00B03FC6"/>
    <w:rsid w:val="00C117EA"/>
    <w:rsid w:val="00CB1022"/>
    <w:rsid w:val="00CB4C09"/>
    <w:rsid w:val="00CC218C"/>
    <w:rsid w:val="00CE1130"/>
    <w:rsid w:val="00D20042"/>
    <w:rsid w:val="00D468E6"/>
    <w:rsid w:val="00E16FA9"/>
    <w:rsid w:val="00EA4A0D"/>
    <w:rsid w:val="00F13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8D6CBD0-0C3B-43C0-B326-507FE3DA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461"/>
    <w:rPr>
      <w:sz w:val="24"/>
      <w:szCs w:val="24"/>
      <w:lang w:eastAsia="en-US"/>
    </w:rPr>
  </w:style>
  <w:style w:type="paragraph" w:styleId="Heading1">
    <w:name w:val="heading 1"/>
    <w:basedOn w:val="Normal"/>
    <w:next w:val="Normal"/>
    <w:link w:val="Heading1Char"/>
    <w:uiPriority w:val="9"/>
    <w:qFormat/>
    <w:rsid w:val="0057046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ject-Subheading">
    <w:name w:val="Project-Subheading"/>
    <w:basedOn w:val="Heading1"/>
    <w:next w:val="ProjectMainText"/>
    <w:link w:val="Project-SubheadingChar"/>
    <w:qFormat/>
    <w:rsid w:val="00570461"/>
    <w:rPr>
      <w:rFonts w:ascii="Arial" w:hAnsi="Arial" w:cs="Arial"/>
      <w:color w:val="04003A"/>
      <w:sz w:val="28"/>
    </w:rPr>
  </w:style>
  <w:style w:type="character" w:customStyle="1" w:styleId="Project-SubheadingChar">
    <w:name w:val="Project-Subheading Char"/>
    <w:basedOn w:val="DefaultParagraphFont"/>
    <w:link w:val="Project-Subheading"/>
    <w:rsid w:val="00570461"/>
    <w:rPr>
      <w:rFonts w:ascii="Arial" w:eastAsiaTheme="majorEastAsia" w:hAnsi="Arial" w:cs="Arial"/>
      <w:color w:val="04003A"/>
      <w:sz w:val="28"/>
      <w:szCs w:val="32"/>
      <w:lang w:eastAsia="en-US"/>
    </w:rPr>
  </w:style>
  <w:style w:type="character" w:customStyle="1" w:styleId="Heading1Char">
    <w:name w:val="Heading 1 Char"/>
    <w:basedOn w:val="DefaultParagraphFont"/>
    <w:link w:val="Heading1"/>
    <w:uiPriority w:val="9"/>
    <w:rsid w:val="00570461"/>
    <w:rPr>
      <w:rFonts w:asciiTheme="majorHAnsi" w:eastAsiaTheme="majorEastAsia" w:hAnsiTheme="majorHAnsi" w:cstheme="majorBidi"/>
      <w:color w:val="2E74B5" w:themeColor="accent1" w:themeShade="BF"/>
      <w:sz w:val="32"/>
      <w:szCs w:val="32"/>
      <w:lang w:eastAsia="en-US"/>
    </w:rPr>
  </w:style>
  <w:style w:type="paragraph" w:customStyle="1" w:styleId="ProjectMainText">
    <w:name w:val="Project Main Text"/>
    <w:basedOn w:val="Normal"/>
    <w:link w:val="ProjectMainTextChar"/>
    <w:qFormat/>
    <w:rsid w:val="00570461"/>
    <w:rPr>
      <w:rFonts w:ascii="Arial" w:hAnsi="Arial" w:cs="Arial"/>
    </w:rPr>
  </w:style>
  <w:style w:type="character" w:customStyle="1" w:styleId="ProjectMainTextChar">
    <w:name w:val="Project Main Text Char"/>
    <w:basedOn w:val="DefaultParagraphFont"/>
    <w:link w:val="ProjectMainText"/>
    <w:rsid w:val="00570461"/>
    <w:rPr>
      <w:rFonts w:ascii="Arial" w:hAnsi="Arial" w:cs="Arial"/>
      <w:sz w:val="24"/>
      <w:szCs w:val="24"/>
      <w:lang w:eastAsia="en-US"/>
    </w:rPr>
  </w:style>
  <w:style w:type="paragraph" w:customStyle="1" w:styleId="Project-Mini-Subheading">
    <w:name w:val="Project-Mini-Subheading"/>
    <w:basedOn w:val="Project-Subheading"/>
    <w:next w:val="ProjectMainText"/>
    <w:link w:val="Project-Mini-SubheadingChar"/>
    <w:qFormat/>
    <w:rsid w:val="00570461"/>
    <w:rPr>
      <w:sz w:val="26"/>
    </w:rPr>
  </w:style>
  <w:style w:type="character" w:customStyle="1" w:styleId="Project-Mini-SubheadingChar">
    <w:name w:val="Project-Mini-Subheading Char"/>
    <w:basedOn w:val="Project-SubheadingChar"/>
    <w:link w:val="Project-Mini-Subheading"/>
    <w:rsid w:val="00570461"/>
    <w:rPr>
      <w:rFonts w:ascii="Arial" w:eastAsiaTheme="majorEastAsia" w:hAnsi="Arial" w:cs="Arial"/>
      <w:color w:val="04003A"/>
      <w:sz w:val="26"/>
      <w:szCs w:val="32"/>
      <w:lang w:eastAsia="en-US"/>
    </w:rPr>
  </w:style>
  <w:style w:type="paragraph" w:customStyle="1" w:styleId="Project-Sources">
    <w:name w:val="Project-Sources"/>
    <w:basedOn w:val="ProjectMainText"/>
    <w:link w:val="Project-SourcesChar"/>
    <w:qFormat/>
    <w:rsid w:val="00570461"/>
    <w:rPr>
      <w:i/>
      <w:sz w:val="18"/>
    </w:rPr>
  </w:style>
  <w:style w:type="character" w:customStyle="1" w:styleId="Project-SourcesChar">
    <w:name w:val="Project-Sources Char"/>
    <w:basedOn w:val="ProjectMainTextChar"/>
    <w:link w:val="Project-Sources"/>
    <w:rsid w:val="00570461"/>
    <w:rPr>
      <w:rFonts w:ascii="Arial" w:hAnsi="Arial" w:cs="Arial"/>
      <w:i/>
      <w:sz w:val="18"/>
      <w:szCs w:val="24"/>
      <w:lang w:eastAsia="en-US"/>
    </w:rPr>
  </w:style>
  <w:style w:type="paragraph" w:styleId="ListParagraph">
    <w:name w:val="List Paragraph"/>
    <w:basedOn w:val="Normal"/>
    <w:uiPriority w:val="34"/>
    <w:qFormat/>
    <w:rsid w:val="00570461"/>
    <w:pPr>
      <w:ind w:left="720"/>
      <w:contextualSpacing/>
      <w:jc w:val="both"/>
    </w:pPr>
    <w:rPr>
      <w:rFonts w:eastAsiaTheme="minorHAnsi" w:cstheme="minorBidi"/>
      <w:szCs w:val="22"/>
    </w:rPr>
  </w:style>
  <w:style w:type="table" w:styleId="TableGrid">
    <w:name w:val="Table Grid"/>
    <w:basedOn w:val="TableNormal"/>
    <w:uiPriority w:val="39"/>
    <w:rsid w:val="00CC2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4C7D9-C951-49AE-A018-AB9F34A3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5885CB59</Template>
  <TotalTime>186</TotalTime>
  <Pages>1</Pages>
  <Words>875</Words>
  <Characters>4219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Delphi - Page, James</dc:creator>
  <cp:keywords/>
  <dc:description/>
  <cp:lastModifiedBy>Delphi - Page, James</cp:lastModifiedBy>
  <cp:revision>17</cp:revision>
  <dcterms:created xsi:type="dcterms:W3CDTF">2018-12-05T10:01:00Z</dcterms:created>
  <dcterms:modified xsi:type="dcterms:W3CDTF">2019-02-05T11:57:00Z</dcterms:modified>
</cp:coreProperties>
</file>